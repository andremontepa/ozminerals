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deGrade4-nfase4"/>
        <w:tblW w:w="11199" w:type="dxa"/>
        <w:tblInd w:w="-1096" w:type="dxa"/>
        <w:tblLook w:val="04A0" w:firstRow="1" w:lastRow="0" w:firstColumn="1" w:lastColumn="0" w:noHBand="0" w:noVBand="1"/>
      </w:tblPr>
      <w:tblGrid>
        <w:gridCol w:w="1552"/>
        <w:gridCol w:w="1963"/>
        <w:gridCol w:w="983"/>
        <w:gridCol w:w="834"/>
        <w:gridCol w:w="1681"/>
        <w:gridCol w:w="561"/>
        <w:gridCol w:w="770"/>
        <w:gridCol w:w="1020"/>
        <w:gridCol w:w="184"/>
        <w:gridCol w:w="1651"/>
      </w:tblGrid>
      <w:tr w:rsidR="000C7EA1" w14:paraId="4795369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3A617368" w14:textId="77777777" w:rsidR="000C7EA1" w:rsidRPr="0088790E" w:rsidRDefault="000C7EA1" w:rsidP="00C27236">
            <w:pPr>
              <w:pStyle w:val="ViveoTexto"/>
            </w:pPr>
            <w:r w:rsidRPr="0088790E">
              <w:t>FORMULÁRIO DE REQUISIÇÃO DE MUDANÇAS - RDM</w:t>
            </w:r>
          </w:p>
        </w:tc>
      </w:tr>
      <w:tr w:rsidR="000C7EA1" w14:paraId="0EF0D2B8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425D436F" w14:textId="71EBBFFD" w:rsidR="000C7EA1" w:rsidRPr="00BF0461" w:rsidRDefault="000C7EA1" w:rsidP="00C27236">
            <w:pPr>
              <w:pStyle w:val="ViveoTexto"/>
            </w:pPr>
            <w:r w:rsidRPr="00135F67">
              <w:t>Identificação</w:t>
            </w:r>
          </w:p>
        </w:tc>
      </w:tr>
      <w:tr w:rsidR="000C7EA1" w14:paraId="35AE4A34" w14:textId="77777777" w:rsidTr="0088790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47D084B5" w14:textId="7C314B63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Título</w:t>
            </w:r>
          </w:p>
        </w:tc>
        <w:tc>
          <w:tcPr>
            <w:tcW w:w="9642" w:type="dxa"/>
            <w:gridSpan w:val="9"/>
          </w:tcPr>
          <w:p w14:paraId="257FDF82" w14:textId="78714739" w:rsidR="000C7EA1" w:rsidRPr="00E368C9" w:rsidRDefault="00E368C9" w:rsidP="00917026">
            <w:pPr>
              <w:pStyle w:val="Defaul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A3A3A"/>
                <w:shd w:val="clear" w:color="auto" w:fill="FFFFFF"/>
              </w:rPr>
            </w:pPr>
            <w:r>
              <w:rPr>
                <w:rFonts w:ascii="Calibri" w:hAnsi="Calibri" w:cs="Calibri"/>
                <w:color w:val="3A3A3A"/>
                <w:shd w:val="clear" w:color="auto" w:fill="FFFFFF"/>
              </w:rPr>
              <w:t>Importação em Massa de Cotações</w:t>
            </w:r>
          </w:p>
        </w:tc>
      </w:tr>
      <w:tr w:rsidR="000C7EA1" w14:paraId="173F466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A618DC5" w14:textId="0A26062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Número</w:t>
            </w:r>
          </w:p>
        </w:tc>
        <w:tc>
          <w:tcPr>
            <w:tcW w:w="9642" w:type="dxa"/>
            <w:gridSpan w:val="9"/>
          </w:tcPr>
          <w:p w14:paraId="0B88B974" w14:textId="34AC5DBD" w:rsidR="000C7EA1" w:rsidRPr="000C7EA1" w:rsidRDefault="000C7EA1" w:rsidP="001E6D1B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</w:rPr>
            </w:pPr>
          </w:p>
        </w:tc>
      </w:tr>
      <w:tr w:rsidR="000C7EA1" w14:paraId="6C3D956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17D684F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Razão da Mudança</w:t>
            </w:r>
          </w:p>
        </w:tc>
        <w:tc>
          <w:tcPr>
            <w:tcW w:w="9642" w:type="dxa"/>
            <w:gridSpan w:val="9"/>
          </w:tcPr>
          <w:p w14:paraId="73179F0C" w14:textId="0DEFF682" w:rsidR="000C7EA1" w:rsidRPr="00874C31" w:rsidRDefault="00D85E60" w:rsidP="00874C3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Correção de funcionalidade que já está compilada em produção. </w:t>
            </w:r>
          </w:p>
        </w:tc>
      </w:tr>
      <w:tr w:rsidR="000C7EA1" w14:paraId="0EC342FE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1998EFA" w14:textId="6FC7FE3B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da Mudança</w:t>
            </w:r>
          </w:p>
        </w:tc>
        <w:tc>
          <w:tcPr>
            <w:tcW w:w="9642" w:type="dxa"/>
            <w:gridSpan w:val="9"/>
          </w:tcPr>
          <w:p w14:paraId="4B0EB85A" w14:textId="532A146C" w:rsidR="00D96079" w:rsidRPr="00E54E43" w:rsidRDefault="00D85E60" w:rsidP="00E54E43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Processo Importação em Massa de Cotações via arquivo CSV em layout acordado com a requisitante. </w:t>
            </w:r>
          </w:p>
        </w:tc>
      </w:tr>
      <w:tr w:rsidR="000C7EA1" w14:paraId="59F2D313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3EDCC22" w14:textId="6671105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Tipo</w:t>
            </w:r>
          </w:p>
        </w:tc>
        <w:tc>
          <w:tcPr>
            <w:tcW w:w="2960" w:type="dxa"/>
            <w:gridSpan w:val="2"/>
          </w:tcPr>
          <w:p w14:paraId="04BD2798" w14:textId="4CF01165" w:rsidR="000C7EA1" w:rsidRPr="000C7EA1" w:rsidRDefault="000C7EA1" w:rsidP="00684F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Programada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508723640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2851876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67A4B3C7" w14:textId="77777777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Padrão 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710716698"/>
              </w:sdtPr>
              <w:sdtEndPr/>
              <w:sdtContent>
                <w:r w:rsidR="00BF18F6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584" w:type="dxa"/>
            <w:gridSpan w:val="4"/>
          </w:tcPr>
          <w:p w14:paraId="3491D706" w14:textId="20893FE2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268013091"/>
              </w:sdtPr>
              <w:sdtEndPr/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CB293B9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3986E32" w14:textId="1A8DFEEE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Origem</w:t>
            </w:r>
          </w:p>
        </w:tc>
        <w:tc>
          <w:tcPr>
            <w:tcW w:w="1973" w:type="dxa"/>
          </w:tcPr>
          <w:p w14:paraId="19C85C64" w14:textId="0CD3C2AC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Requisição de Serviços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553072928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63734842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D85E6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829" w:type="dxa"/>
            <w:gridSpan w:val="2"/>
          </w:tcPr>
          <w:p w14:paraId="368D3535" w14:textId="126F2189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Incidente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15430947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904266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690" w:type="dxa"/>
          </w:tcPr>
          <w:p w14:paraId="623EF3AA" w14:textId="52A65129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Problema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736463765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87349920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D85E6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 w:rsidR="00D85E60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 xml:space="preserve"> </w:t>
                </w:r>
              </w:sdtContent>
            </w:sdt>
          </w:p>
        </w:tc>
        <w:tc>
          <w:tcPr>
            <w:tcW w:w="1338" w:type="dxa"/>
            <w:gridSpan w:val="2"/>
          </w:tcPr>
          <w:p w14:paraId="2416B08E" w14:textId="3906F832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Projeto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137863150"/>
              </w:sdtPr>
              <w:sdtEndPr/>
              <w:sdtContent>
                <w:r w:rsidR="00B368F0">
                  <w:rPr>
                    <w:rFonts w:ascii="MS Gothic" w:eastAsia="MS Gothic" w:hAnsi="MS Gothic" w:cs="Calibri"/>
                    <w:color w:val="072523" w:themeColor="accent3" w:themeShade="1A"/>
                    <w:sz w:val="32"/>
                    <w:szCs w:val="32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32"/>
                      <w:szCs w:val="32"/>
                    </w:rPr>
                    <w:id w:val="2125720041"/>
                  </w:sdtPr>
                  <w:sdtEndPr/>
                  <w:sdtContent>
                    <w:sdt>
                      <w:sdtPr>
                        <w:rPr>
                          <w:rFonts w:ascii="Calibri" w:hAnsi="Calibri" w:cs="Calibri"/>
                          <w:color w:val="072523" w:themeColor="accent3" w:themeShade="1A"/>
                          <w:sz w:val="28"/>
                          <w:szCs w:val="28"/>
                        </w:rPr>
                        <w:id w:val="-159230312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EndPr/>
                      <w:sdtContent>
                        <w:r w:rsidR="00D85E60">
                          <w:rPr>
                            <w:rFonts w:ascii="MS Gothic" w:eastAsia="MS Gothic" w:hAnsi="MS Gothic" w:cs="Calibri" w:hint="eastAsia"/>
                            <w:color w:val="072523" w:themeColor="accent3" w:themeShade="1A"/>
                            <w:sz w:val="28"/>
                            <w:szCs w:val="28"/>
                          </w:rPr>
                          <w:t>☒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153" w:type="dxa"/>
            <w:gridSpan w:val="2"/>
          </w:tcPr>
          <w:p w14:paraId="402CDFB7" w14:textId="77777777" w:rsidR="00874C31" w:rsidRDefault="000337DB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Qual?</w:t>
            </w:r>
            <w:r w:rsidR="00874C31" w:rsidRPr="0088790E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  <w:p w14:paraId="157FEB5D" w14:textId="1CDAE390" w:rsidR="006163BD" w:rsidRPr="0088790E" w:rsidRDefault="00D85E60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Contratos</w:t>
            </w:r>
            <w:r w:rsidR="009F35D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659" w:type="dxa"/>
          </w:tcPr>
          <w:p w14:paraId="15708520" w14:textId="77777777" w:rsidR="00F23773" w:rsidRDefault="00F23773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11D89401" w14:textId="21BFF02A" w:rsidR="00874C31" w:rsidRPr="007109BA" w:rsidRDefault="00874C31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4C31" w14:paraId="5B2E0E41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644CD64" w14:textId="5BAC87AD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Ambiente</w:t>
            </w:r>
          </w:p>
        </w:tc>
        <w:tc>
          <w:tcPr>
            <w:tcW w:w="3802" w:type="dxa"/>
            <w:gridSpan w:val="3"/>
          </w:tcPr>
          <w:p w14:paraId="38884893" w14:textId="32ED500C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Produção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734342610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203433139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5840" w:type="dxa"/>
            <w:gridSpan w:val="6"/>
          </w:tcPr>
          <w:p w14:paraId="5F5501AC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Desenvolvimento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17158736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8A97FB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 w:val="restart"/>
          </w:tcPr>
          <w:p w14:paraId="10E5CD9A" w14:textId="04DDCDDF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Finalidade</w:t>
            </w:r>
          </w:p>
        </w:tc>
        <w:tc>
          <w:tcPr>
            <w:tcW w:w="2960" w:type="dxa"/>
            <w:gridSpan w:val="2"/>
          </w:tcPr>
          <w:p w14:paraId="5B0D3555" w14:textId="7A1F4811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Corretiva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475572997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385753749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D85E6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 w:rsidR="00D85E60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 xml:space="preserve"> </w:t>
                </w:r>
              </w:sdtContent>
            </w:sdt>
          </w:p>
        </w:tc>
        <w:tc>
          <w:tcPr>
            <w:tcW w:w="3098" w:type="dxa"/>
            <w:gridSpan w:val="3"/>
          </w:tcPr>
          <w:p w14:paraId="24C3D40C" w14:textId="64280ECC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Melhoria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39253833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48419953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D85E6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84" w:type="dxa"/>
            <w:gridSpan w:val="4"/>
          </w:tcPr>
          <w:p w14:paraId="07AAA5DB" w14:textId="77777777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Modificação de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83734497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6868B30C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/>
          </w:tcPr>
          <w:p w14:paraId="5994D842" w14:textId="77777777" w:rsidR="00874C31" w:rsidRPr="000C7EA1" w:rsidRDefault="00874C31" w:rsidP="00874C31">
            <w:pPr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960" w:type="dxa"/>
            <w:gridSpan w:val="2"/>
          </w:tcPr>
          <w:p w14:paraId="3E393AD6" w14:textId="6C63C1E9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Novo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944682219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12174663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F23773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3492FBEF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Desativação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38131150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792" w:type="dxa"/>
            <w:gridSpan w:val="2"/>
          </w:tcPr>
          <w:p w14:paraId="05D7D1A6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Preventiva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497798340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MS Gothic" w:eastAsia="MS Gothic" w:hAnsi="MS Gothic" w:cs="Calibri"/>
                <w:color w:val="072523" w:themeColor="accent3" w:themeShade="1A"/>
                <w:sz w:val="32"/>
                <w:szCs w:val="32"/>
              </w:rPr>
              <w:t xml:space="preserve"> </w:t>
            </w:r>
          </w:p>
        </w:tc>
        <w:tc>
          <w:tcPr>
            <w:tcW w:w="1792" w:type="dxa"/>
            <w:gridSpan w:val="2"/>
          </w:tcPr>
          <w:p w14:paraId="43928E45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Adequação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01030097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Regulatória</w:t>
            </w:r>
          </w:p>
        </w:tc>
      </w:tr>
    </w:tbl>
    <w:p w14:paraId="13A9C63A" w14:textId="77777777" w:rsidR="000C7EA1" w:rsidRDefault="000C7EA1" w:rsidP="001B1E73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2551"/>
        <w:gridCol w:w="2694"/>
        <w:gridCol w:w="3543"/>
      </w:tblGrid>
      <w:tr w:rsidR="000C7EA1" w14:paraId="22D75867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3266400" w14:textId="41C5FA62" w:rsidR="000C7EA1" w:rsidRPr="004F085A" w:rsidRDefault="000C7EA1" w:rsidP="00C27236">
            <w:pPr>
              <w:pStyle w:val="ViveoTexto"/>
            </w:pPr>
            <w:r w:rsidRPr="0088790E">
              <w:t>Prioridade</w:t>
            </w:r>
          </w:p>
        </w:tc>
      </w:tr>
      <w:tr w:rsidR="000C7EA1" w14:paraId="0CE29347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A671965" w14:textId="70971E59" w:rsidR="000C7EA1" w:rsidRPr="004F085A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31800272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69931760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51" w:type="dxa"/>
          </w:tcPr>
          <w:p w14:paraId="20461774" w14:textId="36152796" w:rsidR="000C7EA1" w:rsidRPr="004F085A" w:rsidRDefault="000C7EA1" w:rsidP="00684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2121032600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59708891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2694" w:type="dxa"/>
          </w:tcPr>
          <w:p w14:paraId="3BFE75DD" w14:textId="1EB84C47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612637411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0071784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43" w:type="dxa"/>
          </w:tcPr>
          <w:p w14:paraId="2BFC6605" w14:textId="0DC32A88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395815577"/>
              </w:sdtPr>
              <w:sdtEndPr/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</w:tbl>
    <w:p w14:paraId="6B38CCE1" w14:textId="740BB55E" w:rsidR="000C7EA1" w:rsidRDefault="000C7EA1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p w14:paraId="7D18B584" w14:textId="77777777" w:rsidR="00134864" w:rsidRPr="003E6518" w:rsidRDefault="00134864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553"/>
        <w:gridCol w:w="2693"/>
        <w:gridCol w:w="2693"/>
        <w:gridCol w:w="3260"/>
      </w:tblGrid>
      <w:tr w:rsidR="006478BF" w14:paraId="54F1D26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37F88ACE" w14:textId="77777777" w:rsidR="006478BF" w:rsidRPr="00577E4F" w:rsidRDefault="006478BF" w:rsidP="00C27236">
            <w:pPr>
              <w:pStyle w:val="ViveoTexto"/>
              <w:rPr>
                <w:sz w:val="28"/>
              </w:rPr>
            </w:pPr>
            <w:r w:rsidRPr="006478BF">
              <w:t>Risco e Impacto</w:t>
            </w:r>
            <w:r w:rsidR="00BB1185">
              <w:t xml:space="preserve"> </w:t>
            </w:r>
          </w:p>
        </w:tc>
      </w:tr>
      <w:tr w:rsidR="006478BF" w14:paraId="107FB37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C22BEBE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BFC77BC" w14:textId="1B4F5BEA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46192020"/>
              </w:sdtPr>
              <w:sdtEndPr/>
              <w:sdtContent>
                <w:r w:rsidR="0047438B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5F8A32AC" w14:textId="622CB8CB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062860918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585064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53C6E658" w14:textId="47753E8E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408191059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38723046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6478BF" w14:paraId="700FF41E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E146227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F06330E" w14:textId="77777777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54156657"/>
              </w:sdtPr>
              <w:sdtEndPr/>
              <w:sdtContent>
                <w:r w:rsidR="00DC602D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BE18576" w14:textId="471394E8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9862341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65838979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45C9F6DA" w14:textId="763F2F9B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79250039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75810019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6195F77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F150475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5458C329" w14:textId="33369B26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80288418"/>
              </w:sdtPr>
              <w:sdtEndPr/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C43E0BF" w14:textId="3A279FF0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419557557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13930902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0311EBF6" w14:textId="675F5EE2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5936411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9049949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7B6076AD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14435F3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40D69D52" w14:textId="77777777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164505795"/>
              </w:sdtPr>
              <w:sdtEndPr/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045E17CD" w14:textId="422406AF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64847902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08093568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28C3D21D" w14:textId="2459F603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049066097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9033663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</w:tbl>
    <w:p w14:paraId="3EB5CA60" w14:textId="570A76F1" w:rsidR="006478BF" w:rsidRDefault="00A75EB4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</w:t>
      </w:r>
      <w:r w:rsid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- A</w:t>
      </w:r>
      <w:r w:rsidR="0038741E"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00990574" w14:textId="77777777" w:rsidR="0038741E" w:rsidRPr="0038741E" w:rsidRDefault="0038741E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7229"/>
      </w:tblGrid>
      <w:tr w:rsidR="006478BF" w14:paraId="28B899C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5F21A4B5" w14:textId="77777777" w:rsidR="006478BF" w:rsidRDefault="006478BF" w:rsidP="00C27236">
            <w:pPr>
              <w:pStyle w:val="ViveoTexto"/>
            </w:pPr>
            <w:r w:rsidRPr="00252EFA">
              <w:t>Descrição de Risco e Impacto</w:t>
            </w:r>
            <w:r w:rsidR="00BB1185">
              <w:t xml:space="preserve"> </w:t>
            </w:r>
          </w:p>
        </w:tc>
      </w:tr>
      <w:tr w:rsidR="006478BF" w14:paraId="3E45D09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4CF15CCF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 w:rsidR="007F00CC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62825D65" w14:textId="2A8E26AE" w:rsidR="007D56AA" w:rsidRPr="0024382E" w:rsidRDefault="009F658D" w:rsidP="003F0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2712B54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76130F1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069F447A" w14:textId="56D1F8B5" w:rsidR="00B4230B" w:rsidRPr="0024382E" w:rsidRDefault="009F658D" w:rsidP="00B4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18C8E96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3C0CD58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66926210" w14:textId="2C11B2E5" w:rsidR="00B4230B" w:rsidRDefault="009F658D" w:rsidP="00B4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2928DB" w14:paraId="2962BE8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EAE522E" w14:textId="77777777" w:rsidR="002928DB" w:rsidRPr="00FE4AA4" w:rsidRDefault="002928DB" w:rsidP="002928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30939909" w14:textId="19084C5B" w:rsidR="002928DB" w:rsidRDefault="009F658D" w:rsidP="00292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</w:tbl>
    <w:p w14:paraId="2923DC7E" w14:textId="77777777" w:rsidR="00A75EB4" w:rsidRDefault="00A75EB4" w:rsidP="00A75EB4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1D05922A" w14:textId="77777777" w:rsidR="00C0449B" w:rsidRPr="00C0449B" w:rsidRDefault="00C0449B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2977"/>
        <w:gridCol w:w="4252"/>
      </w:tblGrid>
      <w:tr w:rsidR="000C7EA1" w14:paraId="3CF4C58C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24AA52E7" w14:textId="77777777" w:rsidR="000C7EA1" w:rsidRPr="000B6423" w:rsidRDefault="000C7EA1" w:rsidP="00C27236">
            <w:pPr>
              <w:pStyle w:val="ViveoTexto"/>
            </w:pPr>
            <w:r w:rsidRPr="000B6423">
              <w:t>Pessoas Envolvidas</w:t>
            </w:r>
          </w:p>
        </w:tc>
        <w:tc>
          <w:tcPr>
            <w:tcW w:w="4252" w:type="dxa"/>
          </w:tcPr>
          <w:p w14:paraId="353B3F36" w14:textId="77777777" w:rsidR="000C7EA1" w:rsidRPr="000B6423" w:rsidRDefault="000C7EA1" w:rsidP="00C27236">
            <w:pPr>
              <w:pStyle w:val="Viveo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6423">
              <w:t>Área</w:t>
            </w:r>
          </w:p>
        </w:tc>
      </w:tr>
      <w:tr w:rsidR="00917026" w14:paraId="21D5694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D638D6B" w14:textId="238B28F9" w:rsidR="00917026" w:rsidRPr="006478BF" w:rsidRDefault="00917026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Área Beneficiada</w:t>
            </w:r>
          </w:p>
        </w:tc>
        <w:tc>
          <w:tcPr>
            <w:tcW w:w="2977" w:type="dxa"/>
          </w:tcPr>
          <w:p w14:paraId="4F352659" w14:textId="19A4301C" w:rsidR="00917026" w:rsidRPr="00CE3500" w:rsidRDefault="00D85E60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Contratos</w:t>
            </w:r>
          </w:p>
        </w:tc>
        <w:tc>
          <w:tcPr>
            <w:tcW w:w="4252" w:type="dxa"/>
          </w:tcPr>
          <w:p w14:paraId="450D146D" w14:textId="624C2F50" w:rsidR="00917026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FC96AC9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54B57EA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Requisitante*</w:t>
            </w:r>
          </w:p>
        </w:tc>
        <w:tc>
          <w:tcPr>
            <w:tcW w:w="2977" w:type="dxa"/>
          </w:tcPr>
          <w:p w14:paraId="06786D80" w14:textId="32D53278" w:rsidR="000C7EA1" w:rsidRPr="0024382E" w:rsidRDefault="00D85E60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Elisama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Silva</w:t>
            </w:r>
          </w:p>
        </w:tc>
        <w:tc>
          <w:tcPr>
            <w:tcW w:w="4252" w:type="dxa"/>
          </w:tcPr>
          <w:p w14:paraId="550D7189" w14:textId="1FBFF392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5D06C21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D128EF0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Responsável Pela Mudança</w:t>
            </w:r>
          </w:p>
        </w:tc>
        <w:tc>
          <w:tcPr>
            <w:tcW w:w="2977" w:type="dxa"/>
          </w:tcPr>
          <w:p w14:paraId="7C027902" w14:textId="568B88D9" w:rsidR="000C7EA1" w:rsidRPr="000C4145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</w:pPr>
          </w:p>
        </w:tc>
        <w:tc>
          <w:tcPr>
            <w:tcW w:w="4252" w:type="dxa"/>
          </w:tcPr>
          <w:p w14:paraId="05E92A41" w14:textId="420DC061" w:rsidR="000C7EA1" w:rsidRPr="0024382E" w:rsidRDefault="000C7EA1" w:rsidP="00FA7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5D215C" w14:paraId="08E307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7503129" w14:textId="77777777" w:rsidR="005D215C" w:rsidRPr="006478BF" w:rsidRDefault="005D215C" w:rsidP="005D215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Quantidade de usuários impactados*</w:t>
            </w:r>
          </w:p>
        </w:tc>
        <w:tc>
          <w:tcPr>
            <w:tcW w:w="2977" w:type="dxa"/>
          </w:tcPr>
          <w:p w14:paraId="0A7ADF12" w14:textId="21EFE3E9" w:rsidR="005D215C" w:rsidRPr="0024382E" w:rsidRDefault="005D215C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6CC5B9B" w14:textId="60F5EC29" w:rsidR="005D215C" w:rsidRPr="0024382E" w:rsidRDefault="005D215C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75844DDA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0E8871F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3948F32" w14:textId="0B071A25" w:rsidR="00015E30" w:rsidRDefault="00015E30" w:rsidP="00DB2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7DC7B6" w14:textId="77777777" w:rsidR="00015E30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05465054" w14:textId="77777777" w:rsidR="00015E30" w:rsidRPr="0024382E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685742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D0011FD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BECF68" w14:textId="77777777" w:rsidR="00015E30" w:rsidRDefault="00015E30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127A0FA" w14:textId="77777777" w:rsidR="00015E30" w:rsidRPr="0024382E" w:rsidRDefault="00015E30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1D047E8E" w14:textId="045959DD" w:rsidR="0088790E" w:rsidRDefault="00A75EB4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72D93392" w14:textId="77777777" w:rsidR="000337DB" w:rsidRPr="000337DB" w:rsidRDefault="000337DB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87"/>
        <w:gridCol w:w="7512"/>
      </w:tblGrid>
      <w:tr w:rsidR="000C7EA1" w14:paraId="3AAE2E10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2AEF5575" w14:textId="77777777" w:rsidR="000C7EA1" w:rsidRPr="00830D41" w:rsidRDefault="000C7EA1" w:rsidP="00C27236">
            <w:pPr>
              <w:pStyle w:val="ViveoTexto"/>
              <w:rPr>
                <w:sz w:val="28"/>
              </w:rPr>
            </w:pPr>
            <w:r w:rsidRPr="00FE4AA4">
              <w:t>Serviços e Itens de Configuração Envolvidos</w:t>
            </w:r>
          </w:p>
        </w:tc>
      </w:tr>
      <w:tr w:rsidR="000C7EA1" w14:paraId="191052B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729FD5E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Beneficiado Pela Mudança</w:t>
            </w:r>
          </w:p>
        </w:tc>
        <w:tc>
          <w:tcPr>
            <w:tcW w:w="7512" w:type="dxa"/>
          </w:tcPr>
          <w:p w14:paraId="30E9EC05" w14:textId="639A34CB" w:rsidR="00BC3BD8" w:rsidRPr="008A55EE" w:rsidRDefault="00D85E60" w:rsidP="00917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Contratos - Cotações</w:t>
            </w:r>
          </w:p>
        </w:tc>
      </w:tr>
      <w:tr w:rsidR="00F23773" w14:paraId="0F41EFFA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2242C4C0" w14:textId="77777777" w:rsidR="00F23773" w:rsidRPr="00FE4AA4" w:rsidRDefault="00F23773" w:rsidP="00F23773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Impactado pela Mudança</w:t>
            </w:r>
          </w:p>
        </w:tc>
        <w:tc>
          <w:tcPr>
            <w:tcW w:w="7512" w:type="dxa"/>
          </w:tcPr>
          <w:p w14:paraId="7682B40B" w14:textId="10CCF48F" w:rsidR="00F23773" w:rsidRPr="008A55EE" w:rsidRDefault="00D85E60" w:rsidP="00F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Correção de Importação em massa via planilha CSV para cotações</w:t>
            </w:r>
          </w:p>
        </w:tc>
      </w:tr>
      <w:tr w:rsidR="000C7EA1" w14:paraId="7269098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6FA00589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IC Associado / Impactado</w:t>
            </w:r>
          </w:p>
        </w:tc>
        <w:tc>
          <w:tcPr>
            <w:tcW w:w="7512" w:type="dxa"/>
          </w:tcPr>
          <w:p w14:paraId="6901500E" w14:textId="1E622BEE" w:rsidR="000C7EA1" w:rsidRPr="008A55EE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441BC3D0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29F0464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Recomendações para Execução da Mudança</w:t>
            </w:r>
          </w:p>
        </w:tc>
        <w:tc>
          <w:tcPr>
            <w:tcW w:w="7512" w:type="dxa"/>
          </w:tcPr>
          <w:p w14:paraId="6978387B" w14:textId="373C0A20" w:rsidR="00054024" w:rsidRPr="008A55EE" w:rsidRDefault="00054024" w:rsidP="00275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7833E970" w14:textId="77777777" w:rsidR="00D46095" w:rsidRDefault="00D46095" w:rsidP="00E12EC6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1276"/>
        <w:gridCol w:w="3260"/>
        <w:gridCol w:w="4252"/>
      </w:tblGrid>
      <w:tr w:rsidR="000C7EA1" w14:paraId="67F99DB8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A8F5695" w14:textId="14536589" w:rsidR="000C7EA1" w:rsidRDefault="000C7EA1" w:rsidP="00A268FC">
            <w:pPr>
              <w:jc w:val="center"/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Plano de Comunicação</w:t>
            </w:r>
          </w:p>
        </w:tc>
      </w:tr>
      <w:tr w:rsidR="000C7EA1" w14:paraId="518A3EA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6E2484F7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Público</w:t>
            </w:r>
          </w:p>
        </w:tc>
        <w:tc>
          <w:tcPr>
            <w:tcW w:w="1276" w:type="dxa"/>
          </w:tcPr>
          <w:p w14:paraId="0A0DF1D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Canal</w:t>
            </w:r>
          </w:p>
        </w:tc>
        <w:tc>
          <w:tcPr>
            <w:tcW w:w="3260" w:type="dxa"/>
          </w:tcPr>
          <w:p w14:paraId="5404881F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4252" w:type="dxa"/>
          </w:tcPr>
          <w:p w14:paraId="4CE6E92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Quando</w:t>
            </w:r>
          </w:p>
        </w:tc>
      </w:tr>
      <w:tr w:rsidR="000C7EA1" w14:paraId="0DD6FDF5" w14:textId="77777777" w:rsidTr="0088790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F915D56" w14:textId="155D3E1A" w:rsidR="000C7EA1" w:rsidRPr="00B31D88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B68495" w14:textId="35242212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30927E3" w14:textId="463BCFF9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4C0E8C" w14:textId="7FA66F93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7554B6C" w14:textId="77777777" w:rsidR="000C7EA1" w:rsidRDefault="000C7EA1" w:rsidP="00B31D88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11199"/>
      </w:tblGrid>
      <w:tr w:rsidR="000C7EA1" w14:paraId="32B9190B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2E3B4454" w14:textId="77777777" w:rsidR="000C7EA1" w:rsidRPr="0088790E" w:rsidRDefault="000C7EA1" w:rsidP="00A268FC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Descrição Técnica do Item de Configuração ou Serviço Afetado</w:t>
            </w:r>
          </w:p>
        </w:tc>
      </w:tr>
      <w:tr w:rsidR="000C7EA1" w14:paraId="5F1CA84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412FBAC3" w14:textId="7F54B18C" w:rsidR="00F377DB" w:rsidRPr="00DC4A78" w:rsidRDefault="00F377DB" w:rsidP="00C45E5A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tbl>
      <w:tblPr>
        <w:tblStyle w:val="TabeladeGrade4-nfase4"/>
        <w:tblpPr w:leftFromText="141" w:rightFromText="141" w:vertAnchor="text" w:horzAnchor="margin" w:tblpXSpec="center" w:tblpY="232"/>
        <w:tblW w:w="11494" w:type="dxa"/>
        <w:tblLook w:val="04A0" w:firstRow="1" w:lastRow="0" w:firstColumn="1" w:lastColumn="0" w:noHBand="0" w:noVBand="1"/>
      </w:tblPr>
      <w:tblGrid>
        <w:gridCol w:w="4715"/>
        <w:gridCol w:w="2481"/>
        <w:gridCol w:w="1387"/>
        <w:gridCol w:w="767"/>
        <w:gridCol w:w="1145"/>
        <w:gridCol w:w="999"/>
      </w:tblGrid>
      <w:tr w:rsidR="007E739D" w14:paraId="6632026D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4" w:type="dxa"/>
            <w:gridSpan w:val="6"/>
          </w:tcPr>
          <w:p w14:paraId="300C62AB" w14:textId="77777777" w:rsidR="000337DB" w:rsidRDefault="000337DB" w:rsidP="00C27236">
            <w:pPr>
              <w:pStyle w:val="ViveoTexto"/>
            </w:pPr>
            <w:r w:rsidRPr="00662106">
              <w:t>Cronograma</w:t>
            </w:r>
          </w:p>
        </w:tc>
      </w:tr>
      <w:tr w:rsidR="007E739D" w14:paraId="69BFB4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793F44E" w14:textId="77777777" w:rsidR="000337DB" w:rsidRPr="001953C8" w:rsidRDefault="000337DB" w:rsidP="000337DB">
            <w:pPr>
              <w:rPr>
                <w:b w:val="0"/>
                <w:bCs w:val="0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Data de Início</w:t>
            </w:r>
          </w:p>
        </w:tc>
        <w:tc>
          <w:tcPr>
            <w:tcW w:w="2526" w:type="dxa"/>
          </w:tcPr>
          <w:p w14:paraId="72100C9B" w14:textId="77777777" w:rsidR="000337DB" w:rsidRDefault="000337DB" w:rsidP="007E739D">
            <w:pPr>
              <w:ind w:left="-449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CC07FF5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Data </w:t>
            </w:r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Limite</w:t>
            </w:r>
          </w:p>
        </w:tc>
        <w:tc>
          <w:tcPr>
            <w:tcW w:w="0" w:type="auto"/>
          </w:tcPr>
          <w:p w14:paraId="2FF9B857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A21AF75" w14:textId="77777777" w:rsidR="000337DB" w:rsidRPr="00557F2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Rol</w:t>
            </w: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lback</w:t>
            </w:r>
            <w:proofErr w:type="spellEnd"/>
          </w:p>
        </w:tc>
        <w:tc>
          <w:tcPr>
            <w:tcW w:w="999" w:type="dxa"/>
          </w:tcPr>
          <w:p w14:paraId="1954EAC8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39D" w14:paraId="77194A4B" w14:textId="77777777" w:rsidTr="007E739D">
        <w:trPr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7A8AD46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Haverá Indisponibilidade?</w:t>
            </w:r>
          </w:p>
        </w:tc>
        <w:tc>
          <w:tcPr>
            <w:tcW w:w="2526" w:type="dxa"/>
          </w:tcPr>
          <w:p w14:paraId="3B0299BB" w14:textId="734E83A8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14789154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5E60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818773989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78677052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D85E6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6DD06496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Quanto Tempo?</w:t>
            </w:r>
          </w:p>
        </w:tc>
        <w:tc>
          <w:tcPr>
            <w:tcW w:w="0" w:type="auto"/>
          </w:tcPr>
          <w:p w14:paraId="6EAFBD89" w14:textId="220F891B" w:rsidR="000337DB" w:rsidRPr="00FE4AA4" w:rsidRDefault="00914A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</w:t>
            </w:r>
            <w:r w:rsidR="00C820B7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:00</w:t>
            </w:r>
          </w:p>
        </w:tc>
        <w:tc>
          <w:tcPr>
            <w:tcW w:w="0" w:type="auto"/>
          </w:tcPr>
          <w:p w14:paraId="67071219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6A4C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Quais Serviços?</w:t>
            </w:r>
          </w:p>
        </w:tc>
        <w:tc>
          <w:tcPr>
            <w:tcW w:w="999" w:type="dxa"/>
          </w:tcPr>
          <w:p w14:paraId="154E477D" w14:textId="0752CDB6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Todos os serviços       </w:t>
            </w:r>
          </w:p>
        </w:tc>
      </w:tr>
      <w:tr w:rsidR="007E739D" w14:paraId="144ACC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0440ED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Janela Acordada</w:t>
            </w:r>
          </w:p>
        </w:tc>
        <w:tc>
          <w:tcPr>
            <w:tcW w:w="2526" w:type="dxa"/>
          </w:tcPr>
          <w:p w14:paraId="6DF92D3B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26129171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81702267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>
                  <w:rPr>
                    <w:rFonts w:ascii="Calibri" w:hAnsi="Calibri" w:cs="Calibri"/>
                    <w:color w:val="072523" w:themeColor="accent3" w:themeShade="1A"/>
                    <w:sz w:val="28"/>
                    <w:szCs w:val="28"/>
                  </w:rPr>
                  <w:t xml:space="preserve">  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404563012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93820426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B493150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Com Quem?</w:t>
            </w:r>
          </w:p>
        </w:tc>
        <w:tc>
          <w:tcPr>
            <w:tcW w:w="2795" w:type="dxa"/>
            <w:gridSpan w:val="3"/>
          </w:tcPr>
          <w:p w14:paraId="11F58DBA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6D008C15" w14:textId="77777777" w:rsidTr="007E739D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14A2589D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Há pendencias de outras Mudanças para execução desta?</w:t>
            </w:r>
          </w:p>
        </w:tc>
        <w:tc>
          <w:tcPr>
            <w:tcW w:w="2526" w:type="dxa"/>
          </w:tcPr>
          <w:p w14:paraId="332E2B18" w14:textId="24F63ABA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2118674482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09216626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97053920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8211966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D380A12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Qual?</w:t>
            </w:r>
          </w:p>
        </w:tc>
        <w:tc>
          <w:tcPr>
            <w:tcW w:w="2795" w:type="dxa"/>
            <w:gridSpan w:val="3"/>
          </w:tcPr>
          <w:p w14:paraId="39E6F98E" w14:textId="77777777" w:rsidR="000337DB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739D" w14:paraId="195532D4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490AF71E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Período de Revisão Pós Implementação</w:t>
            </w:r>
          </w:p>
        </w:tc>
        <w:tc>
          <w:tcPr>
            <w:tcW w:w="2526" w:type="dxa"/>
          </w:tcPr>
          <w:p w14:paraId="44B70C8B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D6917BF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CE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Testes Realizados?</w:t>
            </w:r>
          </w:p>
        </w:tc>
        <w:tc>
          <w:tcPr>
            <w:tcW w:w="2795" w:type="dxa"/>
            <w:gridSpan w:val="3"/>
          </w:tcPr>
          <w:p w14:paraId="03C0DFC5" w14:textId="77777777" w:rsidR="000337DB" w:rsidRDefault="000337DB" w:rsidP="007E739D">
            <w:pPr>
              <w:ind w:right="3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913623410"/>
              </w:sdtPr>
              <w:sdtEndPr/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1557283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78084279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14:paraId="697072AC" w14:textId="743E62DD" w:rsidR="000C7EA1" w:rsidRDefault="000C7EA1" w:rsidP="00B31D88">
      <w:pPr>
        <w:spacing w:after="0"/>
      </w:pPr>
    </w:p>
    <w:p w14:paraId="1C7088FA" w14:textId="24439200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="53"/>
        <w:tblW w:w="11483" w:type="dxa"/>
        <w:tblLook w:val="04A0" w:firstRow="1" w:lastRow="0" w:firstColumn="1" w:lastColumn="0" w:noHBand="0" w:noVBand="1"/>
      </w:tblPr>
      <w:tblGrid>
        <w:gridCol w:w="1700"/>
        <w:gridCol w:w="6239"/>
        <w:gridCol w:w="1559"/>
        <w:gridCol w:w="1985"/>
      </w:tblGrid>
      <w:tr w:rsidR="000337DB" w14:paraId="3879DE10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4"/>
          </w:tcPr>
          <w:p w14:paraId="5F64C8D8" w14:textId="77777777" w:rsidR="000337DB" w:rsidRPr="00B31D88" w:rsidRDefault="000337DB" w:rsidP="00C27236">
            <w:pPr>
              <w:pStyle w:val="ViveoTexto"/>
              <w:rPr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0337DB">
              <w:t>Atividades a serem realizadas</w:t>
            </w:r>
          </w:p>
        </w:tc>
      </w:tr>
      <w:tr w:rsidR="000337DB" w14:paraId="2FA0CAF3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648CC40" w14:textId="77777777" w:rsidR="000337DB" w:rsidRPr="00B31D88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6239" w:type="dxa"/>
          </w:tcPr>
          <w:p w14:paraId="21D0952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559" w:type="dxa"/>
          </w:tcPr>
          <w:p w14:paraId="59F7EF0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985" w:type="dxa"/>
          </w:tcPr>
          <w:p w14:paraId="179AFB20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4F3F8D" w14:paraId="466EDA0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6969B54" w14:textId="0C69729D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6239" w:type="dxa"/>
          </w:tcPr>
          <w:p w14:paraId="1AD1B132" w14:textId="69E49FDA" w:rsidR="004F3F8D" w:rsidRPr="00B31D88" w:rsidRDefault="00E368C9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Compilação de Fontes</w:t>
            </w:r>
          </w:p>
        </w:tc>
        <w:tc>
          <w:tcPr>
            <w:tcW w:w="1559" w:type="dxa"/>
          </w:tcPr>
          <w:p w14:paraId="7987902B" w14:textId="496114C5" w:rsidR="004F3F8D" w:rsidRPr="00B31D88" w:rsidRDefault="00D85E60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00:30</w:t>
            </w:r>
          </w:p>
        </w:tc>
        <w:tc>
          <w:tcPr>
            <w:tcW w:w="1985" w:type="dxa"/>
          </w:tcPr>
          <w:p w14:paraId="60B2CCFC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F44BFCC" w14:textId="38E6DAC0" w:rsidR="000337DB" w:rsidRDefault="000572AC" w:rsidP="00B31D88">
      <w:pPr>
        <w:spacing w:after="0"/>
      </w:pPr>
      <w:r>
        <w:t>(*) Deverá ser feito em todas as empresas do Grupo</w:t>
      </w:r>
    </w:p>
    <w:tbl>
      <w:tblPr>
        <w:tblStyle w:val="TabeladeGrade4-nfase4"/>
        <w:tblpPr w:leftFromText="141" w:rightFromText="141" w:vertAnchor="text" w:horzAnchor="margin" w:tblpXSpec="center" w:tblpYSpec="inside"/>
        <w:tblW w:w="11483" w:type="dxa"/>
        <w:tblLook w:val="04A0" w:firstRow="1" w:lastRow="0" w:firstColumn="1" w:lastColumn="0" w:noHBand="0" w:noVBand="1"/>
      </w:tblPr>
      <w:tblGrid>
        <w:gridCol w:w="2239"/>
        <w:gridCol w:w="3606"/>
        <w:gridCol w:w="1897"/>
        <w:gridCol w:w="1129"/>
        <w:gridCol w:w="2612"/>
      </w:tblGrid>
      <w:tr w:rsidR="007E739D" w14:paraId="70BCA0D6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5"/>
          </w:tcPr>
          <w:p w14:paraId="56ED82B8" w14:textId="77777777" w:rsidR="007E739D" w:rsidRPr="00FA2E07" w:rsidRDefault="007E739D" w:rsidP="007E739D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Plano de </w:t>
            </w:r>
            <w:proofErr w:type="spellStart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Rollback</w:t>
            </w:r>
            <w:proofErr w:type="spellEnd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 (em casos de Problemas)</w:t>
            </w:r>
          </w:p>
        </w:tc>
      </w:tr>
      <w:tr w:rsidR="007E739D" w14:paraId="0245FECB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0F732356" w14:textId="77777777" w:rsidR="007E739D" w:rsidRPr="00B31D88" w:rsidRDefault="007E739D" w:rsidP="007E739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3606" w:type="dxa"/>
          </w:tcPr>
          <w:p w14:paraId="4F1F5BCE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897" w:type="dxa"/>
          </w:tcPr>
          <w:p w14:paraId="0111C535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129" w:type="dxa"/>
          </w:tcPr>
          <w:p w14:paraId="21C72DCA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  <w:tc>
          <w:tcPr>
            <w:tcW w:w="2612" w:type="dxa"/>
          </w:tcPr>
          <w:p w14:paraId="71346650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182CF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Print de Telas do sistema</w:t>
            </w:r>
          </w:p>
        </w:tc>
      </w:tr>
      <w:tr w:rsidR="007E739D" w14:paraId="2C43FAC8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524C6705" w14:textId="77777777" w:rsidR="007E739D" w:rsidRPr="00B31D88" w:rsidRDefault="007E739D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3606" w:type="dxa"/>
          </w:tcPr>
          <w:p w14:paraId="58190A47" w14:textId="6420EE66" w:rsidR="007E739D" w:rsidRPr="00B31D88" w:rsidRDefault="00B35A70" w:rsidP="007E7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Retornar Repositório Produção</w:t>
            </w:r>
          </w:p>
        </w:tc>
        <w:tc>
          <w:tcPr>
            <w:tcW w:w="1897" w:type="dxa"/>
          </w:tcPr>
          <w:p w14:paraId="53AC2001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0D54BAE1" w14:textId="0DC30548" w:rsidR="007E739D" w:rsidRPr="00B31D88" w:rsidRDefault="00D85E60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01:00</w:t>
            </w:r>
          </w:p>
        </w:tc>
        <w:tc>
          <w:tcPr>
            <w:tcW w:w="2612" w:type="dxa"/>
          </w:tcPr>
          <w:p w14:paraId="06920E87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238D" w14:paraId="31CAC542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69B0FDD0" w14:textId="45B46AF5" w:rsidR="0087238D" w:rsidRDefault="00914ABF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3606" w:type="dxa"/>
          </w:tcPr>
          <w:p w14:paraId="46060C5F" w14:textId="6EE92807" w:rsidR="0087238D" w:rsidRDefault="0087238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897" w:type="dxa"/>
          </w:tcPr>
          <w:p w14:paraId="7115835B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615D3B02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612" w:type="dxa"/>
          </w:tcPr>
          <w:p w14:paraId="50ADACCB" w14:textId="77777777" w:rsidR="0087238D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2ADCABD1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4"/>
          </w:tcPr>
          <w:p w14:paraId="6A73C74F" w14:textId="77777777" w:rsidR="007E739D" w:rsidRDefault="007E739D" w:rsidP="007E739D"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Previsão de Tempo total para 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o Plano de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</w:p>
        </w:tc>
        <w:tc>
          <w:tcPr>
            <w:tcW w:w="2612" w:type="dxa"/>
          </w:tcPr>
          <w:p w14:paraId="76B22259" w14:textId="77777777" w:rsidR="007E739D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3D3645" w14:textId="77777777" w:rsidR="000337DB" w:rsidRDefault="000337DB" w:rsidP="00B31D88">
      <w:pPr>
        <w:spacing w:after="0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238"/>
        <w:gridCol w:w="4067"/>
        <w:gridCol w:w="2117"/>
        <w:gridCol w:w="3801"/>
      </w:tblGrid>
      <w:tr w:rsidR="000C7EA1" w14:paraId="175ED17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4"/>
          </w:tcPr>
          <w:p w14:paraId="38AB1C06" w14:textId="77777777" w:rsidR="000C7EA1" w:rsidRPr="00B31D88" w:rsidRDefault="000C7EA1" w:rsidP="00A268FC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Revisão Pós Implementação</w:t>
            </w:r>
          </w:p>
        </w:tc>
      </w:tr>
      <w:tr w:rsidR="000C7EA1" w14:paraId="48935C7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2B97BB45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lastRenderedPageBreak/>
              <w:t>Sequência</w:t>
            </w:r>
          </w:p>
        </w:tc>
        <w:tc>
          <w:tcPr>
            <w:tcW w:w="4067" w:type="dxa"/>
          </w:tcPr>
          <w:p w14:paraId="76F8208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2117" w:type="dxa"/>
          </w:tcPr>
          <w:p w14:paraId="2803D7EC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3801" w:type="dxa"/>
          </w:tcPr>
          <w:p w14:paraId="367F314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C7EA1" w14:paraId="03BB4407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585041D6" w14:textId="0A79B13E" w:rsidR="000C7EA1" w:rsidRPr="00B31D88" w:rsidRDefault="00056021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4067" w:type="dxa"/>
          </w:tcPr>
          <w:p w14:paraId="19FA9672" w14:textId="368CA114" w:rsidR="000C7EA1" w:rsidRPr="00B31D88" w:rsidRDefault="00D85E60" w:rsidP="00E368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Teste de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="00E368C9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importação de cotações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2117" w:type="dxa"/>
          </w:tcPr>
          <w:p w14:paraId="3D6A55E0" w14:textId="761C406B" w:rsidR="000C7EA1" w:rsidRPr="00B31D88" w:rsidRDefault="00D85E60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Elisama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Silva</w:t>
            </w:r>
          </w:p>
        </w:tc>
        <w:tc>
          <w:tcPr>
            <w:tcW w:w="3801" w:type="dxa"/>
          </w:tcPr>
          <w:p w14:paraId="336D50A3" w14:textId="3C216E17" w:rsidR="000C7EA1" w:rsidRPr="00B31D88" w:rsidRDefault="000C7EA1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98095B" w14:paraId="49C772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422D669B" w14:textId="0A846B77" w:rsidR="0098095B" w:rsidRPr="00B31D88" w:rsidRDefault="00403F0A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4067" w:type="dxa"/>
          </w:tcPr>
          <w:p w14:paraId="62C62CA3" w14:textId="349626A1" w:rsidR="0098095B" w:rsidRPr="00B31D88" w:rsidRDefault="00914ABF" w:rsidP="00E368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Checagem </w:t>
            </w:r>
            <w:r w:rsidR="00E368C9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 cotações foram atualizadas</w:t>
            </w:r>
          </w:p>
        </w:tc>
        <w:tc>
          <w:tcPr>
            <w:tcW w:w="2117" w:type="dxa"/>
          </w:tcPr>
          <w:p w14:paraId="67AB4B5E" w14:textId="6DF193D5" w:rsidR="0098095B" w:rsidRPr="00B31D88" w:rsidRDefault="00D85E60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Elisama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Silva</w:t>
            </w:r>
          </w:p>
        </w:tc>
        <w:tc>
          <w:tcPr>
            <w:tcW w:w="3801" w:type="dxa"/>
          </w:tcPr>
          <w:p w14:paraId="31775367" w14:textId="77777777" w:rsidR="0098095B" w:rsidRPr="00B31D88" w:rsidRDefault="0098095B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F34E92" w14:paraId="22025395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03894162" w14:textId="77777777" w:rsidR="00F34E92" w:rsidRPr="00B31D88" w:rsidRDefault="00F34E92" w:rsidP="00F34E92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Previsão de Tempo total para Atividades de Teste</w:t>
            </w:r>
          </w:p>
        </w:tc>
        <w:tc>
          <w:tcPr>
            <w:tcW w:w="3801" w:type="dxa"/>
          </w:tcPr>
          <w:p w14:paraId="439E1116" w14:textId="496359E6" w:rsidR="00F34E92" w:rsidRDefault="00914ABF" w:rsidP="00F3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Hora</w:t>
            </w:r>
          </w:p>
        </w:tc>
      </w:tr>
      <w:tr w:rsidR="0090086D" w14:paraId="22ABD805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4D122FBF" w14:textId="77777777" w:rsidR="0090086D" w:rsidRPr="00B31D88" w:rsidRDefault="0090086D" w:rsidP="00F34E92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4DBE901F" w14:textId="77777777" w:rsidR="0090086D" w:rsidRPr="00403F0A" w:rsidRDefault="0090086D" w:rsidP="00F34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653900E7" w14:textId="56E47D13" w:rsidR="00AA3CE6" w:rsidRDefault="00AA3CE6" w:rsidP="00C27236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2382"/>
        <w:gridCol w:w="992"/>
        <w:gridCol w:w="2127"/>
        <w:gridCol w:w="1559"/>
        <w:gridCol w:w="4163"/>
      </w:tblGrid>
      <w:tr w:rsidR="00AA3CE6" w14:paraId="3D4360C9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5"/>
          </w:tcPr>
          <w:p w14:paraId="74E62C6E" w14:textId="70DD9B0D" w:rsidR="00AA3CE6" w:rsidRPr="00B31D88" w:rsidRDefault="00AA3CE6" w:rsidP="009377BF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7E739D">
              <w:rPr>
                <w:rFonts w:ascii="Calibri" w:hAnsi="Calibri" w:cs="Calibri"/>
                <w:color w:val="auto"/>
                <w:sz w:val="30"/>
                <w:szCs w:val="28"/>
              </w:rPr>
              <w:t>Encerramento</w:t>
            </w:r>
          </w:p>
        </w:tc>
      </w:tr>
      <w:tr w:rsidR="00C0449B" w14:paraId="419C5872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 w:val="restart"/>
          </w:tcPr>
          <w:p w14:paraId="5CE4DD5A" w14:textId="53DF87EA" w:rsidR="00C0449B" w:rsidRPr="00B31D88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Mudança Realizada?</w:t>
            </w:r>
          </w:p>
        </w:tc>
        <w:tc>
          <w:tcPr>
            <w:tcW w:w="992" w:type="dxa"/>
          </w:tcPr>
          <w:p w14:paraId="530CB9D5" w14:textId="6472859B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311908331"/>
              </w:sdtPr>
              <w:sdtEndPr/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</w:tcPr>
          <w:p w14:paraId="2A420F0D" w14:textId="4D1660ED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Cancelada?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643308461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39D0BE8" w14:textId="77777777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Adiada?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565180695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4163" w:type="dxa"/>
          </w:tcPr>
          <w:p w14:paraId="43482410" w14:textId="0E9309E2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486924894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337FC2E2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B8C31C5" w14:textId="77777777" w:rsidR="00C0449B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</w:tcPr>
          <w:p w14:paraId="6C5E224A" w14:textId="27CC29AC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Motivo</w:t>
            </w:r>
          </w:p>
        </w:tc>
        <w:tc>
          <w:tcPr>
            <w:tcW w:w="7849" w:type="dxa"/>
            <w:gridSpan w:val="3"/>
          </w:tcPr>
          <w:p w14:paraId="6D8C1EA0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</w:tr>
      <w:tr w:rsidR="00C0449B" w14:paraId="75DA58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30A973D7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</w:tcPr>
          <w:p w14:paraId="6FCDC17D" w14:textId="516D02A5" w:rsidR="00C0449B" w:rsidRPr="00B31D88" w:rsidRDefault="00C0449B" w:rsidP="00C40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790698249"/>
              </w:sdtPr>
              <w:sdtEndPr/>
              <w:sdtContent>
                <w:r w:rsidRPr="00FE4AA4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  <w:vMerge w:val="restart"/>
          </w:tcPr>
          <w:p w14:paraId="4384D611" w14:textId="31EEE9E0" w:rsidR="00C0449B" w:rsidRPr="00B31D88" w:rsidRDefault="00C0449B" w:rsidP="00DD0B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Status da Execução</w:t>
            </w:r>
          </w:p>
        </w:tc>
        <w:tc>
          <w:tcPr>
            <w:tcW w:w="5722" w:type="dxa"/>
            <w:gridSpan w:val="2"/>
          </w:tcPr>
          <w:p w14:paraId="5A15152E" w14:textId="2F514D71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 sucesso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328122741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2FA50F5E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5C803E12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EDA29FB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52895C2C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934C141" w14:textId="613A50FF" w:rsidR="00C0449B" w:rsidRPr="00326A46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Parcialmente com </w:t>
            </w:r>
            <w:proofErr w:type="spellStart"/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255640413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7AA1E397" w14:textId="20DAA679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(Mudança foi executada, mas houve necessidade de aplicar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)</w:t>
            </w:r>
          </w:p>
        </w:tc>
      </w:tr>
      <w:tr w:rsidR="00C0449B" w14:paraId="3BB01A8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85AC51E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6D48C2B3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1B622CB7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6DF9C6D" w14:textId="4020EC80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troubleshooting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413316587"/>
              </w:sdtPr>
              <w:sdtEndPr/>
              <w:sdtContent>
                <w:r>
                  <w:rPr>
                    <w:rFonts w:ascii="Calibri" w:hAnsi="Calibri" w:cs="Calibri"/>
                    <w:color w:val="072523" w:themeColor="accent3" w:themeShade="1A"/>
                    <w:sz w:val="24"/>
                    <w:szCs w:val="24"/>
                  </w:rPr>
                  <w:t xml:space="preserve">   </w:t>
                </w:r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205A1A4F" w14:textId="1E5C6624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(Mudança Realizada, mas houve necessidade de Troubleshooting devido algum problema inesperado)</w:t>
            </w:r>
          </w:p>
        </w:tc>
      </w:tr>
      <w:tr w:rsidR="00C0449B" w14:paraId="01A67BB5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664238F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1AB4D7AE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26C2E091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1387B2D9" w14:textId="0589E38A" w:rsidR="00C0449B" w:rsidRPr="00DD0B90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DD0B9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atraso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808012821"/>
              </w:sdtPr>
              <w:sdtEndPr/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1D2DD08D" w14:textId="3C4818DF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(Executada, mas passou o momento do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 e estourando o tempo de entrega)</w:t>
            </w:r>
          </w:p>
        </w:tc>
      </w:tr>
    </w:tbl>
    <w:p w14:paraId="715FE176" w14:textId="77777777" w:rsidR="00F51A54" w:rsidRDefault="00F51A54" w:rsidP="00C27236">
      <w:pPr>
        <w:pStyle w:val="ViveoTexto"/>
        <w:rPr>
          <w:u w:val="single"/>
        </w:rPr>
      </w:pPr>
    </w:p>
    <w:p w14:paraId="77EBB779" w14:textId="368755DB" w:rsidR="00C902AC" w:rsidRPr="00C27236" w:rsidRDefault="008C7985" w:rsidP="00C27236">
      <w:pPr>
        <w:pStyle w:val="ViveoTexto"/>
        <w:rPr>
          <w:u w:val="single"/>
        </w:rPr>
      </w:pPr>
      <w:r w:rsidRPr="00C27236">
        <w:rPr>
          <w:u w:val="single"/>
        </w:rPr>
        <w:t>Rotinas</w:t>
      </w:r>
      <w:r w:rsidR="00F51A54">
        <w:rPr>
          <w:u w:val="single"/>
        </w:rPr>
        <w:t xml:space="preserve"> - Fontes</w:t>
      </w:r>
    </w:p>
    <w:p w14:paraId="7170957F" w14:textId="7D1025C0" w:rsidR="000D5390" w:rsidRDefault="001341B8" w:rsidP="00F377DB">
      <w:pPr>
        <w:pStyle w:val="ViveoTexto"/>
      </w:pPr>
      <w:proofErr w:type="spellStart"/>
      <w:r w:rsidRPr="001341B8">
        <w:t>OZACOTCACA</w:t>
      </w:r>
      <w:r>
        <w:t>.prw</w:t>
      </w:r>
      <w:proofErr w:type="spellEnd"/>
      <w:r>
        <w:t xml:space="preserve"> –</w:t>
      </w:r>
      <w:r w:rsidR="00CD62D0">
        <w:t xml:space="preserve"> </w:t>
      </w:r>
      <w:r>
        <w:t>Atualização de Cotações</w:t>
      </w:r>
    </w:p>
    <w:p w14:paraId="4A51F195" w14:textId="77777777" w:rsidR="00F51A54" w:rsidRDefault="00F51A54" w:rsidP="00C27236">
      <w:pPr>
        <w:pStyle w:val="ViveoTexto"/>
      </w:pPr>
    </w:p>
    <w:p w14:paraId="55759077" w14:textId="77777777" w:rsidR="001341B8" w:rsidRDefault="001341B8" w:rsidP="00C27236">
      <w:pPr>
        <w:pStyle w:val="ViveoTexto"/>
      </w:pPr>
    </w:p>
    <w:p w14:paraId="5677BE73" w14:textId="764CD52C" w:rsidR="00F51A54" w:rsidRDefault="00F51A54" w:rsidP="00C27236">
      <w:pPr>
        <w:pStyle w:val="ViveoTexto"/>
        <w:rPr>
          <w:u w:val="single"/>
        </w:rPr>
      </w:pPr>
      <w:r w:rsidRPr="00F51A54">
        <w:rPr>
          <w:u w:val="single"/>
        </w:rPr>
        <w:t xml:space="preserve">Evidências Validação </w:t>
      </w:r>
    </w:p>
    <w:p w14:paraId="2252ACC1" w14:textId="7AA568EC" w:rsidR="00F51A54" w:rsidRDefault="00F51A54" w:rsidP="00C27236">
      <w:pPr>
        <w:pStyle w:val="ViveoTexto"/>
      </w:pPr>
      <w:r w:rsidRPr="00F51A54">
        <w:t xml:space="preserve">Validado </w:t>
      </w:r>
      <w:r w:rsidR="001341B8">
        <w:t xml:space="preserve">por </w:t>
      </w:r>
      <w:proofErr w:type="spellStart"/>
      <w:r w:rsidR="001341B8">
        <w:t>Elisama</w:t>
      </w:r>
      <w:proofErr w:type="spellEnd"/>
      <w:r w:rsidR="001341B8">
        <w:t xml:space="preserve"> Silva</w:t>
      </w:r>
      <w:r>
        <w:t xml:space="preserve"> em 07/07/2025. </w:t>
      </w:r>
    </w:p>
    <w:p w14:paraId="03FB5008" w14:textId="51A737D8" w:rsidR="001341B8" w:rsidRDefault="001341B8" w:rsidP="00C27236">
      <w:pPr>
        <w:pStyle w:val="ViveoTexto"/>
        <w:rPr>
          <w:noProof/>
        </w:rPr>
      </w:pPr>
    </w:p>
    <w:p w14:paraId="171647EA" w14:textId="22FD5BFF" w:rsidR="001341B8" w:rsidRDefault="001341B8" w:rsidP="00C27236">
      <w:pPr>
        <w:pStyle w:val="ViveoTexto"/>
        <w:rPr>
          <w:noProof/>
        </w:rPr>
      </w:pPr>
      <w:r w:rsidRPr="001341B8">
        <w:rPr>
          <w:noProof/>
        </w:rPr>
        <w:drawing>
          <wp:inline distT="0" distB="0" distL="0" distR="0" wp14:anchorId="6CBF16DB" wp14:editId="5E4FA1A0">
            <wp:extent cx="5926455" cy="29095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B8" w:rsidSect="00C759AE">
      <w:headerReference w:type="default" r:id="rId12"/>
      <w:footerReference w:type="default" r:id="rId13"/>
      <w:pgSz w:w="11907" w:h="16839" w:code="9"/>
      <w:pgMar w:top="1077" w:right="1134" w:bottom="567" w:left="1440" w:header="45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105C1A" w14:textId="77777777" w:rsidR="0015178A" w:rsidRDefault="0015178A">
      <w:pPr>
        <w:spacing w:after="0" w:line="240" w:lineRule="auto"/>
      </w:pPr>
      <w:r>
        <w:separator/>
      </w:r>
    </w:p>
  </w:endnote>
  <w:endnote w:type="continuationSeparator" w:id="0">
    <w:p w14:paraId="7062B72D" w14:textId="77777777" w:rsidR="0015178A" w:rsidRDefault="0015178A">
      <w:pPr>
        <w:spacing w:after="0" w:line="240" w:lineRule="auto"/>
      </w:pPr>
      <w:r>
        <w:continuationSeparator/>
      </w:r>
    </w:p>
  </w:endnote>
  <w:endnote w:type="continuationNotice" w:id="1">
    <w:p w14:paraId="02CED9A2" w14:textId="77777777" w:rsidR="0015178A" w:rsidRDefault="001517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" w:subsetted="1" w:fontKey="{809C193C-8ACC-4575-BA95-6560A5405A6F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subsetted="1" w:fontKey="{2A52F973-4370-4522-9AD3-8F708780B5D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64C798A2-E1EE-4ED8-ACFA-0A26DE52DCE9}"/>
    <w:embedBold r:id="rId4" w:subsetted="1" w:fontKey="{DBAC0620-7215-43E6-A289-A8C9CEF8969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E9F82F9F-26BE-4E62-BA97-84B40DE6FCB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640F99E-7DFF-4F07-B5F6-F90A902CAD6F}"/>
    <w:embedBold r:id="rId7" w:fontKey="{D02040AA-BADB-49FA-A1C2-85ABC6D379F5}"/>
    <w:embedItalic r:id="rId8" w:fontKey="{F6AAF146-5B96-4FBD-9239-0785B07D1736}"/>
    <w:embedBoldItalic r:id="rId9" w:fontKey="{8CE467A0-1AD6-44D8-8333-5858882E204D}"/>
  </w:font>
  <w:font w:name="Bw Quinta Pro Black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w Quinta Pro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9FA06" w14:textId="7412C50E" w:rsidR="00881513" w:rsidRPr="00990E04" w:rsidRDefault="00881513">
    <w:pPr>
      <w:pStyle w:val="rodap"/>
      <w:rPr>
        <w:rFonts w:ascii="Bw Quinta Pro" w:hAnsi="Bw Quinta Pro"/>
        <w:b/>
        <w:bCs/>
        <w:color w:val="134B55"/>
        <w:sz w:val="28"/>
        <w:szCs w:val="28"/>
      </w:rPr>
    </w:pPr>
    <w:r w:rsidRPr="00990E04">
      <w:rPr>
        <w:rFonts w:ascii="Bw Quinta Pro" w:hAnsi="Bw Quinta Pro"/>
        <w:color w:val="134B55"/>
        <w:sz w:val="28"/>
        <w:szCs w:val="28"/>
      </w:rPr>
      <w:ptab w:relativeTo="margin" w:alignment="right" w:leader="none"/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begin"/>
    </w:r>
    <w:r w:rsidRPr="00990E04">
      <w:rPr>
        <w:rFonts w:ascii="Bw Quinta Pro" w:hAnsi="Bw Quinta Pro"/>
        <w:b/>
        <w:bCs/>
        <w:color w:val="134B55"/>
        <w:sz w:val="28"/>
        <w:szCs w:val="28"/>
      </w:rPr>
      <w:instrText>PAGE   \* MERGEFORMAT</w:instrText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separate"/>
    </w:r>
    <w:r w:rsidR="001341B8">
      <w:rPr>
        <w:rFonts w:ascii="Bw Quinta Pro" w:hAnsi="Bw Quinta Pro"/>
        <w:b/>
        <w:bCs/>
        <w:noProof/>
        <w:color w:val="134B55"/>
        <w:sz w:val="28"/>
        <w:szCs w:val="28"/>
      </w:rPr>
      <w:t>2</w:t>
    </w:r>
    <w:r w:rsidR="002D5439" w:rsidRPr="00990E04">
      <w:rPr>
        <w:rFonts w:ascii="Bw Quinta Pro" w:hAnsi="Bw Quinta Pro"/>
        <w:b/>
        <w:bCs/>
        <w:noProof/>
        <w:color w:val="134B55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88EB3" w14:textId="77777777" w:rsidR="0015178A" w:rsidRDefault="0015178A">
      <w:pPr>
        <w:spacing w:after="0" w:line="240" w:lineRule="auto"/>
      </w:pPr>
      <w:r>
        <w:separator/>
      </w:r>
    </w:p>
  </w:footnote>
  <w:footnote w:type="continuationSeparator" w:id="0">
    <w:p w14:paraId="3A783EEF" w14:textId="77777777" w:rsidR="0015178A" w:rsidRDefault="0015178A">
      <w:pPr>
        <w:spacing w:after="0" w:line="240" w:lineRule="auto"/>
      </w:pPr>
      <w:r>
        <w:continuationSeparator/>
      </w:r>
    </w:p>
  </w:footnote>
  <w:footnote w:type="continuationNotice" w:id="1">
    <w:p w14:paraId="25F99306" w14:textId="77777777" w:rsidR="0015178A" w:rsidRDefault="0015178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1199" w:type="dxa"/>
      <w:tblInd w:w="-998" w:type="dxa"/>
      <w:tblLook w:val="04A0" w:firstRow="1" w:lastRow="0" w:firstColumn="1" w:lastColumn="0" w:noHBand="0" w:noVBand="1"/>
    </w:tblPr>
    <w:tblGrid>
      <w:gridCol w:w="2535"/>
      <w:gridCol w:w="1858"/>
      <w:gridCol w:w="2344"/>
      <w:gridCol w:w="4462"/>
    </w:tblGrid>
    <w:tr w:rsidR="003E3E39" w14:paraId="66A6DECD" w14:textId="77777777" w:rsidTr="003E3E39">
      <w:trPr>
        <w:trHeight w:val="454"/>
      </w:trPr>
      <w:tc>
        <w:tcPr>
          <w:tcW w:w="1844" w:type="dxa"/>
          <w:vMerge w:val="restart"/>
        </w:tcPr>
        <w:p w14:paraId="10E3EE58" w14:textId="3EF1930E" w:rsidR="003E3E39" w:rsidRDefault="00A75EB4">
          <w:pPr>
            <w:pStyle w:val="Cabealho0"/>
          </w:pPr>
          <w:r>
            <w:rPr>
              <w:noProof/>
            </w:rPr>
            <w:drawing>
              <wp:inline distT="0" distB="0" distL="0" distR="0" wp14:anchorId="5A1B6736" wp14:editId="7050B9DE">
                <wp:extent cx="1472751" cy="595223"/>
                <wp:effectExtent l="0" t="0" r="0" b="0"/>
                <wp:docPr id="1" name="Imagem 1" descr="OZ Minerals Brasil | Registro Público de Emissõ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Z Minerals Brasil | Registro Público de Emissõ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3469" cy="603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5" w:type="dxa"/>
          <w:gridSpan w:val="3"/>
          <w:vAlign w:val="center"/>
        </w:tcPr>
        <w:p w14:paraId="133B57E0" w14:textId="556DAF00" w:rsidR="003E3E39" w:rsidRPr="003E3E39" w:rsidRDefault="003E3E39" w:rsidP="003E3E39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FORMULÁRIO DE REQUISIÇÃO DE MUDANÇAS </w:t>
          </w:r>
          <w:r w:rsidR="00806A3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TI </w:t>
          </w: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- RDM</w:t>
          </w:r>
        </w:p>
      </w:tc>
    </w:tr>
    <w:tr w:rsidR="00A75EB4" w14:paraId="2D95CB3A" w14:textId="77777777" w:rsidTr="003E3E39">
      <w:trPr>
        <w:trHeight w:val="454"/>
      </w:trPr>
      <w:tc>
        <w:tcPr>
          <w:tcW w:w="1844" w:type="dxa"/>
          <w:vMerge/>
        </w:tcPr>
        <w:p w14:paraId="2ABE41AE" w14:textId="77777777" w:rsidR="003E3E39" w:rsidRDefault="003E3E39">
          <w:pPr>
            <w:pStyle w:val="Cabealho0"/>
          </w:pPr>
        </w:p>
      </w:tc>
      <w:tc>
        <w:tcPr>
          <w:tcW w:w="1984" w:type="dxa"/>
        </w:tcPr>
        <w:p w14:paraId="5FEA7691" w14:textId="77777777" w:rsidR="00D436AA" w:rsidRDefault="00D436AA" w:rsidP="00D436AA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40D38805" w14:textId="7577E111" w:rsidR="003E3E39" w:rsidRPr="003E3E39" w:rsidRDefault="0088790E" w:rsidP="0088790E">
          <w:pPr>
            <w:pStyle w:val="Cabealho0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GMUD-</w:t>
          </w:r>
        </w:p>
      </w:tc>
      <w:tc>
        <w:tcPr>
          <w:tcW w:w="2552" w:type="dxa"/>
          <w:vAlign w:val="center"/>
        </w:tcPr>
        <w:p w14:paraId="0E15FE83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CD1A122" w14:textId="15520F2E" w:rsidR="003E3E39" w:rsidRPr="003E3E39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>
            <w:rPr>
              <w:rFonts w:ascii="Arial" w:hAnsi="Arial" w:cs="Arial"/>
              <w:b/>
              <w:bCs/>
              <w:color w:val="auto"/>
            </w:rPr>
            <w:t>REV</w:t>
          </w:r>
          <w:r w:rsidR="003E3E39" w:rsidRPr="003E3E39">
            <w:rPr>
              <w:rFonts w:ascii="Arial" w:hAnsi="Arial" w:cs="Arial"/>
              <w:b/>
              <w:bCs/>
              <w:color w:val="auto"/>
            </w:rPr>
            <w:t>.:</w:t>
          </w:r>
          <w:r>
            <w:rPr>
              <w:rFonts w:ascii="Arial" w:hAnsi="Arial" w:cs="Arial"/>
              <w:b/>
              <w:bCs/>
              <w:color w:val="auto"/>
            </w:rPr>
            <w:t>0</w:t>
          </w:r>
          <w:r w:rsidR="006163BD">
            <w:rPr>
              <w:rFonts w:ascii="Arial" w:hAnsi="Arial" w:cs="Arial"/>
              <w:b/>
              <w:bCs/>
              <w:color w:val="auto"/>
            </w:rPr>
            <w:t>1</w:t>
          </w:r>
        </w:p>
      </w:tc>
      <w:tc>
        <w:tcPr>
          <w:tcW w:w="4819" w:type="dxa"/>
          <w:vAlign w:val="center"/>
        </w:tcPr>
        <w:p w14:paraId="111F8260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9727319" w14:textId="67FD531C" w:rsidR="003E3E39" w:rsidRDefault="003E3E39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 w:rsidRPr="003E3E39">
            <w:rPr>
              <w:rFonts w:ascii="Arial" w:hAnsi="Arial" w:cs="Arial"/>
              <w:b/>
              <w:bCs/>
              <w:color w:val="auto"/>
            </w:rPr>
            <w:t>Data de Emissão</w:t>
          </w:r>
          <w:r w:rsidR="00BB69DE">
            <w:rPr>
              <w:rFonts w:ascii="Arial" w:hAnsi="Arial" w:cs="Arial"/>
              <w:b/>
              <w:bCs/>
              <w:color w:val="auto"/>
            </w:rPr>
            <w:t>:</w:t>
          </w:r>
          <w:r w:rsidR="009F35DE">
            <w:rPr>
              <w:rFonts w:ascii="Arial" w:hAnsi="Arial" w:cs="Arial"/>
              <w:b/>
              <w:bCs/>
              <w:color w:val="auto"/>
            </w:rPr>
            <w:t>07</w:t>
          </w:r>
          <w:r w:rsidR="006163BD">
            <w:rPr>
              <w:rFonts w:ascii="Arial" w:hAnsi="Arial" w:cs="Arial"/>
              <w:b/>
              <w:bCs/>
              <w:color w:val="auto"/>
            </w:rPr>
            <w:t>/0</w:t>
          </w:r>
          <w:r w:rsidR="009F35DE">
            <w:rPr>
              <w:rFonts w:ascii="Arial" w:hAnsi="Arial" w:cs="Arial"/>
              <w:b/>
              <w:bCs/>
              <w:color w:val="auto"/>
            </w:rPr>
            <w:t>7</w:t>
          </w:r>
          <w:r w:rsidR="006163BD">
            <w:rPr>
              <w:rFonts w:ascii="Arial" w:hAnsi="Arial" w:cs="Arial"/>
              <w:b/>
              <w:bCs/>
              <w:color w:val="auto"/>
            </w:rPr>
            <w:t>/2025</w:t>
          </w:r>
        </w:p>
        <w:p w14:paraId="00D95B72" w14:textId="6C0ADE33" w:rsidR="00015E30" w:rsidRPr="003E3E39" w:rsidRDefault="00015E30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</w:tc>
    </w:tr>
  </w:tbl>
  <w:p w14:paraId="66A24D5B" w14:textId="77777777" w:rsidR="00C06B2B" w:rsidRDefault="00C06B2B">
    <w:pPr>
      <w:pStyle w:val="Cabealho0"/>
    </w:pPr>
  </w:p>
  <w:p w14:paraId="7B7E86DE" w14:textId="77777777" w:rsidR="00C06B2B" w:rsidRDefault="00C06B2B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F075E"/>
    <w:multiLevelType w:val="hybridMultilevel"/>
    <w:tmpl w:val="BE58AB00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808C2"/>
    <w:multiLevelType w:val="hybridMultilevel"/>
    <w:tmpl w:val="5CC21A2A"/>
    <w:lvl w:ilvl="0" w:tplc="457C2AA6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011D9"/>
    <w:multiLevelType w:val="hybridMultilevel"/>
    <w:tmpl w:val="16507D9C"/>
    <w:lvl w:ilvl="0" w:tplc="A588E732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13ACA"/>
    <w:multiLevelType w:val="hybridMultilevel"/>
    <w:tmpl w:val="6532966E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A3A1B"/>
    <w:multiLevelType w:val="hybridMultilevel"/>
    <w:tmpl w:val="9D868EC2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64483"/>
    <w:multiLevelType w:val="hybridMultilevel"/>
    <w:tmpl w:val="385219E4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E6117"/>
    <w:multiLevelType w:val="hybridMultilevel"/>
    <w:tmpl w:val="FD567970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66F4B"/>
    <w:multiLevelType w:val="hybridMultilevel"/>
    <w:tmpl w:val="1B3632CE"/>
    <w:lvl w:ilvl="0" w:tplc="132A8AE6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F0051"/>
    <w:multiLevelType w:val="hybridMultilevel"/>
    <w:tmpl w:val="08B66988"/>
    <w:lvl w:ilvl="0" w:tplc="05DC14F6">
      <w:start w:val="1"/>
      <w:numFmt w:val="upperRoman"/>
      <w:pStyle w:val="Sumrio1"/>
      <w:lvlText w:val="%1."/>
      <w:lvlJc w:val="right"/>
      <w:pPr>
        <w:ind w:left="1080" w:hanging="360"/>
      </w:pPr>
      <w:rPr>
        <w:rFonts w:asciiTheme="majorHAnsi" w:hAnsiTheme="majorHAns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FC0A08"/>
    <w:multiLevelType w:val="hybridMultilevel"/>
    <w:tmpl w:val="E6A027FE"/>
    <w:lvl w:ilvl="0" w:tplc="C576C3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46C"/>
    <w:multiLevelType w:val="hybridMultilevel"/>
    <w:tmpl w:val="462452A8"/>
    <w:lvl w:ilvl="0" w:tplc="457C2AA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5754A"/>
    <w:multiLevelType w:val="hybridMultilevel"/>
    <w:tmpl w:val="0DDE3864"/>
    <w:lvl w:ilvl="0" w:tplc="1B3A04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B5362"/>
    <w:multiLevelType w:val="multilevel"/>
    <w:tmpl w:val="340E5A0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1B8241B"/>
    <w:multiLevelType w:val="hybridMultilevel"/>
    <w:tmpl w:val="DB1A2376"/>
    <w:lvl w:ilvl="0" w:tplc="AE82617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90DE9"/>
    <w:multiLevelType w:val="hybridMultilevel"/>
    <w:tmpl w:val="80C81A84"/>
    <w:lvl w:ilvl="0" w:tplc="95EE443E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35CD"/>
    <w:multiLevelType w:val="hybridMultilevel"/>
    <w:tmpl w:val="4E2A08E8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A773F"/>
    <w:multiLevelType w:val="hybridMultilevel"/>
    <w:tmpl w:val="53763AB8"/>
    <w:lvl w:ilvl="0" w:tplc="D26E5AA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C111C7"/>
    <w:multiLevelType w:val="hybridMultilevel"/>
    <w:tmpl w:val="749E7496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02213"/>
    <w:multiLevelType w:val="hybridMultilevel"/>
    <w:tmpl w:val="C9E4BB1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32F9D"/>
    <w:multiLevelType w:val="hybridMultilevel"/>
    <w:tmpl w:val="B3961594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514018">
    <w:abstractNumId w:val="8"/>
  </w:num>
  <w:num w:numId="2" w16cid:durableId="93092372">
    <w:abstractNumId w:val="2"/>
  </w:num>
  <w:num w:numId="3" w16cid:durableId="312298782">
    <w:abstractNumId w:val="4"/>
  </w:num>
  <w:num w:numId="4" w16cid:durableId="605502872">
    <w:abstractNumId w:val="11"/>
  </w:num>
  <w:num w:numId="5" w16cid:durableId="125856861">
    <w:abstractNumId w:val="15"/>
  </w:num>
  <w:num w:numId="6" w16cid:durableId="1865485120">
    <w:abstractNumId w:val="14"/>
  </w:num>
  <w:num w:numId="7" w16cid:durableId="858085975">
    <w:abstractNumId w:val="5"/>
  </w:num>
  <w:num w:numId="8" w16cid:durableId="1971205053">
    <w:abstractNumId w:val="22"/>
  </w:num>
  <w:num w:numId="9" w16cid:durableId="770859636">
    <w:abstractNumId w:val="19"/>
  </w:num>
  <w:num w:numId="10" w16cid:durableId="898782128">
    <w:abstractNumId w:val="12"/>
  </w:num>
  <w:num w:numId="11" w16cid:durableId="1325888717">
    <w:abstractNumId w:val="16"/>
  </w:num>
  <w:num w:numId="12" w16cid:durableId="68354344">
    <w:abstractNumId w:val="10"/>
  </w:num>
  <w:num w:numId="13" w16cid:durableId="1858687988">
    <w:abstractNumId w:val="3"/>
  </w:num>
  <w:num w:numId="14" w16cid:durableId="1786118844">
    <w:abstractNumId w:val="17"/>
  </w:num>
  <w:num w:numId="15" w16cid:durableId="502554684">
    <w:abstractNumId w:val="9"/>
  </w:num>
  <w:num w:numId="16" w16cid:durableId="1138107671">
    <w:abstractNumId w:val="1"/>
  </w:num>
  <w:num w:numId="17" w16cid:durableId="1463622122">
    <w:abstractNumId w:val="11"/>
  </w:num>
  <w:num w:numId="18" w16cid:durableId="419567968">
    <w:abstractNumId w:val="11"/>
    <w:lvlOverride w:ilvl="0">
      <w:startOverride w:val="1"/>
    </w:lvlOverride>
  </w:num>
  <w:num w:numId="19" w16cid:durableId="356584650">
    <w:abstractNumId w:val="21"/>
  </w:num>
  <w:num w:numId="20" w16cid:durableId="951783144">
    <w:abstractNumId w:val="13"/>
  </w:num>
  <w:num w:numId="21" w16cid:durableId="1125612881">
    <w:abstractNumId w:val="6"/>
  </w:num>
  <w:num w:numId="22" w16cid:durableId="130564308">
    <w:abstractNumId w:val="0"/>
  </w:num>
  <w:num w:numId="23" w16cid:durableId="1844082280">
    <w:abstractNumId w:val="20"/>
  </w:num>
  <w:num w:numId="24" w16cid:durableId="85224674">
    <w:abstractNumId w:val="18"/>
  </w:num>
  <w:num w:numId="25" w16cid:durableId="1586183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Giovanni Armando Kettle Monteiro Campo - 06/06/2022"/>
    <w:docVar w:name="AREAAUTOR" w:val="Sistema de Gestão da Qualidade"/>
    <w:docVar w:name="CONSENT" w:val="-"/>
    <w:docVar w:name="DATEREV" w:val="06/06/2022"/>
    <w:docVar w:name="DOC" w:val="FM19000003"/>
    <w:docVar w:name="ELABORATOR" w:val="Leeferson Freitas - 27/05/2022"/>
    <w:docVar w:name="NMCAT" w:val="Formulários"/>
    <w:docVar w:name="NPROC" w:val="-"/>
    <w:docVar w:name="REV" w:val="01"/>
    <w:docVar w:name="SITREV" w:val="Revisão homologada"/>
    <w:docVar w:name="TITLE" w:val="FORMULÁRIO DE REQUISIÇÃO DE MUDANÇAS TI - RDM"/>
  </w:docVars>
  <w:rsids>
    <w:rsidRoot w:val="000548BD"/>
    <w:rsid w:val="00003234"/>
    <w:rsid w:val="00003322"/>
    <w:rsid w:val="00003FEB"/>
    <w:rsid w:val="00011B15"/>
    <w:rsid w:val="000120B5"/>
    <w:rsid w:val="00012AA6"/>
    <w:rsid w:val="00013B3D"/>
    <w:rsid w:val="0001427C"/>
    <w:rsid w:val="00015E30"/>
    <w:rsid w:val="00017E06"/>
    <w:rsid w:val="00023389"/>
    <w:rsid w:val="000337DB"/>
    <w:rsid w:val="00036E78"/>
    <w:rsid w:val="00043C26"/>
    <w:rsid w:val="00045AEE"/>
    <w:rsid w:val="00046C45"/>
    <w:rsid w:val="00052D80"/>
    <w:rsid w:val="00054024"/>
    <w:rsid w:val="000548BD"/>
    <w:rsid w:val="00055530"/>
    <w:rsid w:val="00055F51"/>
    <w:rsid w:val="00056021"/>
    <w:rsid w:val="000572AC"/>
    <w:rsid w:val="000578CA"/>
    <w:rsid w:val="00063821"/>
    <w:rsid w:val="000647B1"/>
    <w:rsid w:val="000652ED"/>
    <w:rsid w:val="00065852"/>
    <w:rsid w:val="000665F9"/>
    <w:rsid w:val="00072734"/>
    <w:rsid w:val="000745F5"/>
    <w:rsid w:val="000749B9"/>
    <w:rsid w:val="00090985"/>
    <w:rsid w:val="0009181A"/>
    <w:rsid w:val="000A1BB8"/>
    <w:rsid w:val="000A75A1"/>
    <w:rsid w:val="000B2254"/>
    <w:rsid w:val="000B3392"/>
    <w:rsid w:val="000B3EEC"/>
    <w:rsid w:val="000B51E6"/>
    <w:rsid w:val="000B6423"/>
    <w:rsid w:val="000B73C9"/>
    <w:rsid w:val="000B78DC"/>
    <w:rsid w:val="000C3257"/>
    <w:rsid w:val="000C4145"/>
    <w:rsid w:val="000C4200"/>
    <w:rsid w:val="000C6338"/>
    <w:rsid w:val="000C7EA1"/>
    <w:rsid w:val="000D1F53"/>
    <w:rsid w:val="000D27FD"/>
    <w:rsid w:val="000D495A"/>
    <w:rsid w:val="000D4F6D"/>
    <w:rsid w:val="000D5390"/>
    <w:rsid w:val="000E1A60"/>
    <w:rsid w:val="000E4EFE"/>
    <w:rsid w:val="000E4F90"/>
    <w:rsid w:val="000F030B"/>
    <w:rsid w:val="000F2C15"/>
    <w:rsid w:val="000F5106"/>
    <w:rsid w:val="000F57FE"/>
    <w:rsid w:val="000F68E9"/>
    <w:rsid w:val="00102053"/>
    <w:rsid w:val="00102263"/>
    <w:rsid w:val="00102DEC"/>
    <w:rsid w:val="00104F9C"/>
    <w:rsid w:val="00106112"/>
    <w:rsid w:val="00106D80"/>
    <w:rsid w:val="00107227"/>
    <w:rsid w:val="00107AB7"/>
    <w:rsid w:val="0011045A"/>
    <w:rsid w:val="001167FB"/>
    <w:rsid w:val="00120BD2"/>
    <w:rsid w:val="00123126"/>
    <w:rsid w:val="00123DE9"/>
    <w:rsid w:val="00125861"/>
    <w:rsid w:val="00132449"/>
    <w:rsid w:val="001341B8"/>
    <w:rsid w:val="00134864"/>
    <w:rsid w:val="00135F67"/>
    <w:rsid w:val="001360A4"/>
    <w:rsid w:val="00147C21"/>
    <w:rsid w:val="0015178A"/>
    <w:rsid w:val="0015566A"/>
    <w:rsid w:val="00160186"/>
    <w:rsid w:val="00163D9A"/>
    <w:rsid w:val="00166027"/>
    <w:rsid w:val="0016635F"/>
    <w:rsid w:val="00166B26"/>
    <w:rsid w:val="0017113D"/>
    <w:rsid w:val="0017154D"/>
    <w:rsid w:val="0018090D"/>
    <w:rsid w:val="00182CF6"/>
    <w:rsid w:val="001849E8"/>
    <w:rsid w:val="001875E9"/>
    <w:rsid w:val="001927CC"/>
    <w:rsid w:val="0019493B"/>
    <w:rsid w:val="00197332"/>
    <w:rsid w:val="00197E05"/>
    <w:rsid w:val="001A138E"/>
    <w:rsid w:val="001A227F"/>
    <w:rsid w:val="001A5279"/>
    <w:rsid w:val="001A6E4C"/>
    <w:rsid w:val="001B1E73"/>
    <w:rsid w:val="001B247A"/>
    <w:rsid w:val="001B3021"/>
    <w:rsid w:val="001B41AE"/>
    <w:rsid w:val="001B5A1B"/>
    <w:rsid w:val="001B6444"/>
    <w:rsid w:val="001B716F"/>
    <w:rsid w:val="001C383B"/>
    <w:rsid w:val="001C73EB"/>
    <w:rsid w:val="001D1421"/>
    <w:rsid w:val="001D2DF7"/>
    <w:rsid w:val="001D3465"/>
    <w:rsid w:val="001D4670"/>
    <w:rsid w:val="001D538F"/>
    <w:rsid w:val="001E1C6E"/>
    <w:rsid w:val="001E6D1B"/>
    <w:rsid w:val="001F0E9D"/>
    <w:rsid w:val="001F340E"/>
    <w:rsid w:val="001F4936"/>
    <w:rsid w:val="001F6767"/>
    <w:rsid w:val="001F6F7C"/>
    <w:rsid w:val="00205C71"/>
    <w:rsid w:val="00206242"/>
    <w:rsid w:val="00207E6A"/>
    <w:rsid w:val="00210B38"/>
    <w:rsid w:val="00212ACC"/>
    <w:rsid w:val="002153D2"/>
    <w:rsid w:val="00222911"/>
    <w:rsid w:val="002353BD"/>
    <w:rsid w:val="00236130"/>
    <w:rsid w:val="0024382E"/>
    <w:rsid w:val="002450D6"/>
    <w:rsid w:val="00245349"/>
    <w:rsid w:val="0024708B"/>
    <w:rsid w:val="00247DEF"/>
    <w:rsid w:val="00251749"/>
    <w:rsid w:val="00252EFA"/>
    <w:rsid w:val="00257CFB"/>
    <w:rsid w:val="00257EEC"/>
    <w:rsid w:val="00262210"/>
    <w:rsid w:val="002669C9"/>
    <w:rsid w:val="00272308"/>
    <w:rsid w:val="00272B45"/>
    <w:rsid w:val="00275289"/>
    <w:rsid w:val="002756BA"/>
    <w:rsid w:val="002775E5"/>
    <w:rsid w:val="00277925"/>
    <w:rsid w:val="00280D8A"/>
    <w:rsid w:val="002820E4"/>
    <w:rsid w:val="00282D09"/>
    <w:rsid w:val="00283D3D"/>
    <w:rsid w:val="0028412F"/>
    <w:rsid w:val="00286C48"/>
    <w:rsid w:val="002928DB"/>
    <w:rsid w:val="00294177"/>
    <w:rsid w:val="002949BE"/>
    <w:rsid w:val="00295DAC"/>
    <w:rsid w:val="002A1712"/>
    <w:rsid w:val="002A5327"/>
    <w:rsid w:val="002A6851"/>
    <w:rsid w:val="002B0FEB"/>
    <w:rsid w:val="002B473F"/>
    <w:rsid w:val="002B68B1"/>
    <w:rsid w:val="002B73F5"/>
    <w:rsid w:val="002C3C69"/>
    <w:rsid w:val="002C440D"/>
    <w:rsid w:val="002C7069"/>
    <w:rsid w:val="002D0A80"/>
    <w:rsid w:val="002D2440"/>
    <w:rsid w:val="002D5439"/>
    <w:rsid w:val="002E0722"/>
    <w:rsid w:val="002E0ACD"/>
    <w:rsid w:val="002E2174"/>
    <w:rsid w:val="002E39AB"/>
    <w:rsid w:val="002E596B"/>
    <w:rsid w:val="002E72D9"/>
    <w:rsid w:val="002F3F16"/>
    <w:rsid w:val="002F745A"/>
    <w:rsid w:val="003015FA"/>
    <w:rsid w:val="00302177"/>
    <w:rsid w:val="00305492"/>
    <w:rsid w:val="003070F2"/>
    <w:rsid w:val="003079EF"/>
    <w:rsid w:val="003169EC"/>
    <w:rsid w:val="00320292"/>
    <w:rsid w:val="00322166"/>
    <w:rsid w:val="00322909"/>
    <w:rsid w:val="00322D6E"/>
    <w:rsid w:val="00326A46"/>
    <w:rsid w:val="00332C63"/>
    <w:rsid w:val="00332E35"/>
    <w:rsid w:val="00334B29"/>
    <w:rsid w:val="00334D60"/>
    <w:rsid w:val="0034287F"/>
    <w:rsid w:val="00343EF8"/>
    <w:rsid w:val="00345D7A"/>
    <w:rsid w:val="00346350"/>
    <w:rsid w:val="00351F7C"/>
    <w:rsid w:val="003537A5"/>
    <w:rsid w:val="00362822"/>
    <w:rsid w:val="003644F5"/>
    <w:rsid w:val="00367DD9"/>
    <w:rsid w:val="003701B8"/>
    <w:rsid w:val="0038741E"/>
    <w:rsid w:val="003923A0"/>
    <w:rsid w:val="003938D6"/>
    <w:rsid w:val="0039762A"/>
    <w:rsid w:val="003A4D06"/>
    <w:rsid w:val="003A5110"/>
    <w:rsid w:val="003B1E05"/>
    <w:rsid w:val="003B67C1"/>
    <w:rsid w:val="003C49F3"/>
    <w:rsid w:val="003C517B"/>
    <w:rsid w:val="003C6DE0"/>
    <w:rsid w:val="003D0DEC"/>
    <w:rsid w:val="003D1692"/>
    <w:rsid w:val="003D480F"/>
    <w:rsid w:val="003D5AE1"/>
    <w:rsid w:val="003E0069"/>
    <w:rsid w:val="003E0141"/>
    <w:rsid w:val="003E214A"/>
    <w:rsid w:val="003E3E39"/>
    <w:rsid w:val="003E4711"/>
    <w:rsid w:val="003E4972"/>
    <w:rsid w:val="003E5953"/>
    <w:rsid w:val="003E6518"/>
    <w:rsid w:val="003F02F4"/>
    <w:rsid w:val="003F0749"/>
    <w:rsid w:val="003F7021"/>
    <w:rsid w:val="00403F0A"/>
    <w:rsid w:val="00405637"/>
    <w:rsid w:val="00411BC2"/>
    <w:rsid w:val="0041235E"/>
    <w:rsid w:val="00416118"/>
    <w:rsid w:val="00422E31"/>
    <w:rsid w:val="004312F4"/>
    <w:rsid w:val="00432507"/>
    <w:rsid w:val="004332E1"/>
    <w:rsid w:val="004378E9"/>
    <w:rsid w:val="0044652C"/>
    <w:rsid w:val="00447EA7"/>
    <w:rsid w:val="00454761"/>
    <w:rsid w:val="00461EDE"/>
    <w:rsid w:val="00462A9C"/>
    <w:rsid w:val="004655F9"/>
    <w:rsid w:val="0046592E"/>
    <w:rsid w:val="004668F3"/>
    <w:rsid w:val="004671F6"/>
    <w:rsid w:val="004673BF"/>
    <w:rsid w:val="0047080A"/>
    <w:rsid w:val="00470F6A"/>
    <w:rsid w:val="004721F2"/>
    <w:rsid w:val="00472F2A"/>
    <w:rsid w:val="00473E3A"/>
    <w:rsid w:val="0047438B"/>
    <w:rsid w:val="004849A0"/>
    <w:rsid w:val="00490F5E"/>
    <w:rsid w:val="004A0F63"/>
    <w:rsid w:val="004A1CF3"/>
    <w:rsid w:val="004B00D9"/>
    <w:rsid w:val="004B09CD"/>
    <w:rsid w:val="004B7789"/>
    <w:rsid w:val="004C36FD"/>
    <w:rsid w:val="004C443F"/>
    <w:rsid w:val="004C7697"/>
    <w:rsid w:val="004D18D6"/>
    <w:rsid w:val="004D2381"/>
    <w:rsid w:val="004D24D3"/>
    <w:rsid w:val="004D323D"/>
    <w:rsid w:val="004E1977"/>
    <w:rsid w:val="004E2CEB"/>
    <w:rsid w:val="004E3B9A"/>
    <w:rsid w:val="004E53CE"/>
    <w:rsid w:val="004F085A"/>
    <w:rsid w:val="004F105F"/>
    <w:rsid w:val="004F3F8D"/>
    <w:rsid w:val="004F42FC"/>
    <w:rsid w:val="004F4E86"/>
    <w:rsid w:val="004F598B"/>
    <w:rsid w:val="00501BC8"/>
    <w:rsid w:val="00511921"/>
    <w:rsid w:val="00513149"/>
    <w:rsid w:val="0051603E"/>
    <w:rsid w:val="0051664E"/>
    <w:rsid w:val="00520EAC"/>
    <w:rsid w:val="00523FC3"/>
    <w:rsid w:val="00530404"/>
    <w:rsid w:val="005376D8"/>
    <w:rsid w:val="005404AA"/>
    <w:rsid w:val="005405AD"/>
    <w:rsid w:val="00541004"/>
    <w:rsid w:val="005466BB"/>
    <w:rsid w:val="0054764A"/>
    <w:rsid w:val="00550BC1"/>
    <w:rsid w:val="0055535F"/>
    <w:rsid w:val="0055704E"/>
    <w:rsid w:val="00560C6A"/>
    <w:rsid w:val="005648C9"/>
    <w:rsid w:val="00572834"/>
    <w:rsid w:val="00572B2E"/>
    <w:rsid w:val="0057353D"/>
    <w:rsid w:val="005769C5"/>
    <w:rsid w:val="00577941"/>
    <w:rsid w:val="005814EB"/>
    <w:rsid w:val="00585F9D"/>
    <w:rsid w:val="0059091A"/>
    <w:rsid w:val="00590B2A"/>
    <w:rsid w:val="00592991"/>
    <w:rsid w:val="00593203"/>
    <w:rsid w:val="00594C6B"/>
    <w:rsid w:val="005958A8"/>
    <w:rsid w:val="005962E6"/>
    <w:rsid w:val="005976DB"/>
    <w:rsid w:val="005A0800"/>
    <w:rsid w:val="005A4067"/>
    <w:rsid w:val="005B0F1D"/>
    <w:rsid w:val="005C69B2"/>
    <w:rsid w:val="005D215C"/>
    <w:rsid w:val="005E0DF0"/>
    <w:rsid w:val="005F468F"/>
    <w:rsid w:val="005F5F11"/>
    <w:rsid w:val="00601823"/>
    <w:rsid w:val="006046B4"/>
    <w:rsid w:val="006063A8"/>
    <w:rsid w:val="006077BD"/>
    <w:rsid w:val="00607B76"/>
    <w:rsid w:val="00611293"/>
    <w:rsid w:val="0061577B"/>
    <w:rsid w:val="006163BD"/>
    <w:rsid w:val="0062130A"/>
    <w:rsid w:val="00627481"/>
    <w:rsid w:val="00632769"/>
    <w:rsid w:val="0063549E"/>
    <w:rsid w:val="00641E49"/>
    <w:rsid w:val="00644F90"/>
    <w:rsid w:val="006456F6"/>
    <w:rsid w:val="00646442"/>
    <w:rsid w:val="006478BF"/>
    <w:rsid w:val="0065597E"/>
    <w:rsid w:val="00656D53"/>
    <w:rsid w:val="00657A13"/>
    <w:rsid w:val="00660F91"/>
    <w:rsid w:val="006616F2"/>
    <w:rsid w:val="00661F70"/>
    <w:rsid w:val="00662106"/>
    <w:rsid w:val="00663212"/>
    <w:rsid w:val="00663C9A"/>
    <w:rsid w:val="006658A3"/>
    <w:rsid w:val="00670C72"/>
    <w:rsid w:val="00673E6B"/>
    <w:rsid w:val="00674BE9"/>
    <w:rsid w:val="006803EA"/>
    <w:rsid w:val="00684F31"/>
    <w:rsid w:val="0068609A"/>
    <w:rsid w:val="00686711"/>
    <w:rsid w:val="00686A0F"/>
    <w:rsid w:val="006907C4"/>
    <w:rsid w:val="00692838"/>
    <w:rsid w:val="00692BB9"/>
    <w:rsid w:val="00697126"/>
    <w:rsid w:val="006A2D1C"/>
    <w:rsid w:val="006A3534"/>
    <w:rsid w:val="006A423F"/>
    <w:rsid w:val="006A5381"/>
    <w:rsid w:val="006A7752"/>
    <w:rsid w:val="006A7FB2"/>
    <w:rsid w:val="006B4C98"/>
    <w:rsid w:val="006B6F56"/>
    <w:rsid w:val="006B7F70"/>
    <w:rsid w:val="006C3FE7"/>
    <w:rsid w:val="006D161F"/>
    <w:rsid w:val="006E3A4A"/>
    <w:rsid w:val="006E4849"/>
    <w:rsid w:val="006E4D19"/>
    <w:rsid w:val="006F1561"/>
    <w:rsid w:val="006F1C35"/>
    <w:rsid w:val="006F2360"/>
    <w:rsid w:val="006F29E4"/>
    <w:rsid w:val="006F39E8"/>
    <w:rsid w:val="006F3AFC"/>
    <w:rsid w:val="006F4D39"/>
    <w:rsid w:val="006F757E"/>
    <w:rsid w:val="007007E8"/>
    <w:rsid w:val="00702BD5"/>
    <w:rsid w:val="00702C28"/>
    <w:rsid w:val="00704BAE"/>
    <w:rsid w:val="0071071F"/>
    <w:rsid w:val="007109BA"/>
    <w:rsid w:val="0071444E"/>
    <w:rsid w:val="00720E4C"/>
    <w:rsid w:val="007221AB"/>
    <w:rsid w:val="00725F04"/>
    <w:rsid w:val="007260CB"/>
    <w:rsid w:val="007315A8"/>
    <w:rsid w:val="00732F1C"/>
    <w:rsid w:val="00742452"/>
    <w:rsid w:val="00742C0C"/>
    <w:rsid w:val="00743A76"/>
    <w:rsid w:val="00744C37"/>
    <w:rsid w:val="00745945"/>
    <w:rsid w:val="00745E80"/>
    <w:rsid w:val="00753862"/>
    <w:rsid w:val="007553CD"/>
    <w:rsid w:val="007638C7"/>
    <w:rsid w:val="00765075"/>
    <w:rsid w:val="00765245"/>
    <w:rsid w:val="007656DD"/>
    <w:rsid w:val="00766029"/>
    <w:rsid w:val="00767996"/>
    <w:rsid w:val="00771C1E"/>
    <w:rsid w:val="00772AC1"/>
    <w:rsid w:val="007742F6"/>
    <w:rsid w:val="00774F23"/>
    <w:rsid w:val="007750B2"/>
    <w:rsid w:val="00776461"/>
    <w:rsid w:val="0078115D"/>
    <w:rsid w:val="00792337"/>
    <w:rsid w:val="00792F3C"/>
    <w:rsid w:val="00795870"/>
    <w:rsid w:val="00796961"/>
    <w:rsid w:val="007A055C"/>
    <w:rsid w:val="007A135C"/>
    <w:rsid w:val="007A4744"/>
    <w:rsid w:val="007A481F"/>
    <w:rsid w:val="007A5B3E"/>
    <w:rsid w:val="007B0895"/>
    <w:rsid w:val="007B1AAA"/>
    <w:rsid w:val="007B30B9"/>
    <w:rsid w:val="007B46F3"/>
    <w:rsid w:val="007B4AA7"/>
    <w:rsid w:val="007C2169"/>
    <w:rsid w:val="007C4574"/>
    <w:rsid w:val="007C78F5"/>
    <w:rsid w:val="007C7D98"/>
    <w:rsid w:val="007D56AA"/>
    <w:rsid w:val="007D65FB"/>
    <w:rsid w:val="007D681E"/>
    <w:rsid w:val="007D696B"/>
    <w:rsid w:val="007E107B"/>
    <w:rsid w:val="007E2382"/>
    <w:rsid w:val="007E325E"/>
    <w:rsid w:val="007E56BA"/>
    <w:rsid w:val="007E6382"/>
    <w:rsid w:val="007E71EE"/>
    <w:rsid w:val="007E739D"/>
    <w:rsid w:val="007F00CC"/>
    <w:rsid w:val="007F2BEA"/>
    <w:rsid w:val="007F2C26"/>
    <w:rsid w:val="007F3CBC"/>
    <w:rsid w:val="007F486B"/>
    <w:rsid w:val="007F646C"/>
    <w:rsid w:val="007F6F7E"/>
    <w:rsid w:val="008001D1"/>
    <w:rsid w:val="008045A3"/>
    <w:rsid w:val="0080468A"/>
    <w:rsid w:val="00806658"/>
    <w:rsid w:val="00806A3D"/>
    <w:rsid w:val="00810530"/>
    <w:rsid w:val="0081071D"/>
    <w:rsid w:val="00812A90"/>
    <w:rsid w:val="0081443B"/>
    <w:rsid w:val="00826483"/>
    <w:rsid w:val="00831871"/>
    <w:rsid w:val="008328A6"/>
    <w:rsid w:val="008329FF"/>
    <w:rsid w:val="0083417B"/>
    <w:rsid w:val="008442F9"/>
    <w:rsid w:val="00844DA4"/>
    <w:rsid w:val="00846548"/>
    <w:rsid w:val="008470CE"/>
    <w:rsid w:val="00847DFE"/>
    <w:rsid w:val="008527A1"/>
    <w:rsid w:val="0085534F"/>
    <w:rsid w:val="00855F04"/>
    <w:rsid w:val="0086776A"/>
    <w:rsid w:val="00871124"/>
    <w:rsid w:val="008714C5"/>
    <w:rsid w:val="0087238D"/>
    <w:rsid w:val="00874C06"/>
    <w:rsid w:val="00874C31"/>
    <w:rsid w:val="00875CDF"/>
    <w:rsid w:val="00880A9F"/>
    <w:rsid w:val="00880FCD"/>
    <w:rsid w:val="00881513"/>
    <w:rsid w:val="008838CB"/>
    <w:rsid w:val="00884BEC"/>
    <w:rsid w:val="0088529E"/>
    <w:rsid w:val="0088790E"/>
    <w:rsid w:val="00890167"/>
    <w:rsid w:val="00890A97"/>
    <w:rsid w:val="0089110E"/>
    <w:rsid w:val="00892D38"/>
    <w:rsid w:val="00894B11"/>
    <w:rsid w:val="008A4750"/>
    <w:rsid w:val="008A4883"/>
    <w:rsid w:val="008A55EE"/>
    <w:rsid w:val="008A584A"/>
    <w:rsid w:val="008B0124"/>
    <w:rsid w:val="008B0AE7"/>
    <w:rsid w:val="008B1F2F"/>
    <w:rsid w:val="008B372B"/>
    <w:rsid w:val="008B38A6"/>
    <w:rsid w:val="008B4891"/>
    <w:rsid w:val="008B788A"/>
    <w:rsid w:val="008C0E51"/>
    <w:rsid w:val="008C25FB"/>
    <w:rsid w:val="008C4135"/>
    <w:rsid w:val="008C49C9"/>
    <w:rsid w:val="008C6A4C"/>
    <w:rsid w:val="008C7985"/>
    <w:rsid w:val="008D0921"/>
    <w:rsid w:val="008D2B28"/>
    <w:rsid w:val="008D3A34"/>
    <w:rsid w:val="008D7BE1"/>
    <w:rsid w:val="008D7D1A"/>
    <w:rsid w:val="008D7F90"/>
    <w:rsid w:val="008E3041"/>
    <w:rsid w:val="008E42F7"/>
    <w:rsid w:val="008E7D43"/>
    <w:rsid w:val="008F0153"/>
    <w:rsid w:val="008F13CB"/>
    <w:rsid w:val="0090086D"/>
    <w:rsid w:val="0090103F"/>
    <w:rsid w:val="009013E8"/>
    <w:rsid w:val="009025B7"/>
    <w:rsid w:val="00907AF5"/>
    <w:rsid w:val="009115F9"/>
    <w:rsid w:val="00914ABF"/>
    <w:rsid w:val="00917026"/>
    <w:rsid w:val="0091737C"/>
    <w:rsid w:val="0092613D"/>
    <w:rsid w:val="00926576"/>
    <w:rsid w:val="00926E36"/>
    <w:rsid w:val="00933EB2"/>
    <w:rsid w:val="0094215C"/>
    <w:rsid w:val="00943C81"/>
    <w:rsid w:val="009504BE"/>
    <w:rsid w:val="00952862"/>
    <w:rsid w:val="00956686"/>
    <w:rsid w:val="00961A0D"/>
    <w:rsid w:val="00964FF0"/>
    <w:rsid w:val="009665C5"/>
    <w:rsid w:val="00967002"/>
    <w:rsid w:val="00972962"/>
    <w:rsid w:val="00977B4E"/>
    <w:rsid w:val="00980537"/>
    <w:rsid w:val="0098095B"/>
    <w:rsid w:val="00980D0D"/>
    <w:rsid w:val="00986262"/>
    <w:rsid w:val="00990CFC"/>
    <w:rsid w:val="00990E04"/>
    <w:rsid w:val="009923FD"/>
    <w:rsid w:val="00993B12"/>
    <w:rsid w:val="009943DB"/>
    <w:rsid w:val="009A214D"/>
    <w:rsid w:val="009A2B1C"/>
    <w:rsid w:val="009A4E86"/>
    <w:rsid w:val="009A5055"/>
    <w:rsid w:val="009B0785"/>
    <w:rsid w:val="009B1F86"/>
    <w:rsid w:val="009B369B"/>
    <w:rsid w:val="009B3A28"/>
    <w:rsid w:val="009B5524"/>
    <w:rsid w:val="009B64E8"/>
    <w:rsid w:val="009C18B1"/>
    <w:rsid w:val="009C3A40"/>
    <w:rsid w:val="009C50A9"/>
    <w:rsid w:val="009E07FB"/>
    <w:rsid w:val="009E14A4"/>
    <w:rsid w:val="009E2D84"/>
    <w:rsid w:val="009E304B"/>
    <w:rsid w:val="009E5A41"/>
    <w:rsid w:val="009E7070"/>
    <w:rsid w:val="009F093F"/>
    <w:rsid w:val="009F35DE"/>
    <w:rsid w:val="009F4159"/>
    <w:rsid w:val="009F658D"/>
    <w:rsid w:val="00A0549D"/>
    <w:rsid w:val="00A12F41"/>
    <w:rsid w:val="00A140C7"/>
    <w:rsid w:val="00A14326"/>
    <w:rsid w:val="00A154BF"/>
    <w:rsid w:val="00A2002A"/>
    <w:rsid w:val="00A20A3B"/>
    <w:rsid w:val="00A22589"/>
    <w:rsid w:val="00A26C06"/>
    <w:rsid w:val="00A26F4D"/>
    <w:rsid w:val="00A27D1E"/>
    <w:rsid w:val="00A319A2"/>
    <w:rsid w:val="00A34CB2"/>
    <w:rsid w:val="00A363C3"/>
    <w:rsid w:val="00A441AF"/>
    <w:rsid w:val="00A444B5"/>
    <w:rsid w:val="00A452F6"/>
    <w:rsid w:val="00A507F7"/>
    <w:rsid w:val="00A513BD"/>
    <w:rsid w:val="00A53991"/>
    <w:rsid w:val="00A6084F"/>
    <w:rsid w:val="00A6324D"/>
    <w:rsid w:val="00A64792"/>
    <w:rsid w:val="00A64AD4"/>
    <w:rsid w:val="00A64B81"/>
    <w:rsid w:val="00A700F2"/>
    <w:rsid w:val="00A70498"/>
    <w:rsid w:val="00A71A67"/>
    <w:rsid w:val="00A75EB4"/>
    <w:rsid w:val="00A76F86"/>
    <w:rsid w:val="00A776E5"/>
    <w:rsid w:val="00A7783A"/>
    <w:rsid w:val="00A80CC9"/>
    <w:rsid w:val="00A80F25"/>
    <w:rsid w:val="00A81B3F"/>
    <w:rsid w:val="00A85F76"/>
    <w:rsid w:val="00A865BF"/>
    <w:rsid w:val="00A90DD1"/>
    <w:rsid w:val="00A91AFE"/>
    <w:rsid w:val="00A92315"/>
    <w:rsid w:val="00A92E71"/>
    <w:rsid w:val="00A952E7"/>
    <w:rsid w:val="00A967A8"/>
    <w:rsid w:val="00A969E2"/>
    <w:rsid w:val="00AA03F6"/>
    <w:rsid w:val="00AA3CE6"/>
    <w:rsid w:val="00AA79C3"/>
    <w:rsid w:val="00AA7E7C"/>
    <w:rsid w:val="00AB0F8E"/>
    <w:rsid w:val="00AB26FF"/>
    <w:rsid w:val="00AB312E"/>
    <w:rsid w:val="00AB40BA"/>
    <w:rsid w:val="00AB479A"/>
    <w:rsid w:val="00AB677F"/>
    <w:rsid w:val="00AC1A61"/>
    <w:rsid w:val="00AC2CF9"/>
    <w:rsid w:val="00AC385D"/>
    <w:rsid w:val="00AC6CE8"/>
    <w:rsid w:val="00AC7E82"/>
    <w:rsid w:val="00AD40E2"/>
    <w:rsid w:val="00AD4E1A"/>
    <w:rsid w:val="00AE1CE0"/>
    <w:rsid w:val="00AF2810"/>
    <w:rsid w:val="00AF3D46"/>
    <w:rsid w:val="00AF486B"/>
    <w:rsid w:val="00B01BC1"/>
    <w:rsid w:val="00B02D6B"/>
    <w:rsid w:val="00B04E1D"/>
    <w:rsid w:val="00B04FE9"/>
    <w:rsid w:val="00B06507"/>
    <w:rsid w:val="00B106C9"/>
    <w:rsid w:val="00B13DD1"/>
    <w:rsid w:val="00B158FD"/>
    <w:rsid w:val="00B1658D"/>
    <w:rsid w:val="00B20CD4"/>
    <w:rsid w:val="00B20D60"/>
    <w:rsid w:val="00B20EAE"/>
    <w:rsid w:val="00B311EC"/>
    <w:rsid w:val="00B31D88"/>
    <w:rsid w:val="00B32779"/>
    <w:rsid w:val="00B332F6"/>
    <w:rsid w:val="00B35A70"/>
    <w:rsid w:val="00B36521"/>
    <w:rsid w:val="00B368F0"/>
    <w:rsid w:val="00B409F4"/>
    <w:rsid w:val="00B41B6D"/>
    <w:rsid w:val="00B4230B"/>
    <w:rsid w:val="00B42EF5"/>
    <w:rsid w:val="00B47B7F"/>
    <w:rsid w:val="00B538DE"/>
    <w:rsid w:val="00B55617"/>
    <w:rsid w:val="00B564AC"/>
    <w:rsid w:val="00B56D50"/>
    <w:rsid w:val="00B63500"/>
    <w:rsid w:val="00B672E0"/>
    <w:rsid w:val="00B731D1"/>
    <w:rsid w:val="00B73D22"/>
    <w:rsid w:val="00B74028"/>
    <w:rsid w:val="00B757E2"/>
    <w:rsid w:val="00B775E1"/>
    <w:rsid w:val="00B80B96"/>
    <w:rsid w:val="00B81B71"/>
    <w:rsid w:val="00B820B6"/>
    <w:rsid w:val="00B8239F"/>
    <w:rsid w:val="00B93AF5"/>
    <w:rsid w:val="00B9504F"/>
    <w:rsid w:val="00B9735E"/>
    <w:rsid w:val="00BA2CF0"/>
    <w:rsid w:val="00BA4C08"/>
    <w:rsid w:val="00BB08D9"/>
    <w:rsid w:val="00BB1185"/>
    <w:rsid w:val="00BB2259"/>
    <w:rsid w:val="00BB5DA3"/>
    <w:rsid w:val="00BB69DE"/>
    <w:rsid w:val="00BC007B"/>
    <w:rsid w:val="00BC32A9"/>
    <w:rsid w:val="00BC3BD8"/>
    <w:rsid w:val="00BD0098"/>
    <w:rsid w:val="00BD112C"/>
    <w:rsid w:val="00BD66E5"/>
    <w:rsid w:val="00BE1460"/>
    <w:rsid w:val="00BE1DCE"/>
    <w:rsid w:val="00BF0461"/>
    <w:rsid w:val="00BF159C"/>
    <w:rsid w:val="00BF18F6"/>
    <w:rsid w:val="00BF790A"/>
    <w:rsid w:val="00C0370A"/>
    <w:rsid w:val="00C0449B"/>
    <w:rsid w:val="00C06B2B"/>
    <w:rsid w:val="00C123C8"/>
    <w:rsid w:val="00C20724"/>
    <w:rsid w:val="00C23409"/>
    <w:rsid w:val="00C23A01"/>
    <w:rsid w:val="00C27236"/>
    <w:rsid w:val="00C27A83"/>
    <w:rsid w:val="00C31F2B"/>
    <w:rsid w:val="00C3232C"/>
    <w:rsid w:val="00C34F55"/>
    <w:rsid w:val="00C36CCE"/>
    <w:rsid w:val="00C40E0B"/>
    <w:rsid w:val="00C44557"/>
    <w:rsid w:val="00C44DFC"/>
    <w:rsid w:val="00C45E5A"/>
    <w:rsid w:val="00C56973"/>
    <w:rsid w:val="00C62868"/>
    <w:rsid w:val="00C6370A"/>
    <w:rsid w:val="00C664DE"/>
    <w:rsid w:val="00C6766E"/>
    <w:rsid w:val="00C704EF"/>
    <w:rsid w:val="00C759AE"/>
    <w:rsid w:val="00C80084"/>
    <w:rsid w:val="00C81A40"/>
    <w:rsid w:val="00C820B7"/>
    <w:rsid w:val="00C825CE"/>
    <w:rsid w:val="00C82EF3"/>
    <w:rsid w:val="00C86073"/>
    <w:rsid w:val="00C902AC"/>
    <w:rsid w:val="00C925CC"/>
    <w:rsid w:val="00C970E2"/>
    <w:rsid w:val="00CA05A7"/>
    <w:rsid w:val="00CB2720"/>
    <w:rsid w:val="00CB3C5E"/>
    <w:rsid w:val="00CB45CB"/>
    <w:rsid w:val="00CC0B95"/>
    <w:rsid w:val="00CC1989"/>
    <w:rsid w:val="00CD024B"/>
    <w:rsid w:val="00CD0DBD"/>
    <w:rsid w:val="00CD49EA"/>
    <w:rsid w:val="00CD62D0"/>
    <w:rsid w:val="00CE0D2F"/>
    <w:rsid w:val="00CE3500"/>
    <w:rsid w:val="00CE35BD"/>
    <w:rsid w:val="00CE5E17"/>
    <w:rsid w:val="00CE6946"/>
    <w:rsid w:val="00D01FC3"/>
    <w:rsid w:val="00D02134"/>
    <w:rsid w:val="00D03B9E"/>
    <w:rsid w:val="00D03C02"/>
    <w:rsid w:val="00D06E53"/>
    <w:rsid w:val="00D1175D"/>
    <w:rsid w:val="00D26461"/>
    <w:rsid w:val="00D34C35"/>
    <w:rsid w:val="00D351E1"/>
    <w:rsid w:val="00D40C7A"/>
    <w:rsid w:val="00D41C84"/>
    <w:rsid w:val="00D436AA"/>
    <w:rsid w:val="00D441A7"/>
    <w:rsid w:val="00D44FE2"/>
    <w:rsid w:val="00D45985"/>
    <w:rsid w:val="00D45AE8"/>
    <w:rsid w:val="00D46095"/>
    <w:rsid w:val="00D47F50"/>
    <w:rsid w:val="00D55330"/>
    <w:rsid w:val="00D55FE7"/>
    <w:rsid w:val="00D57944"/>
    <w:rsid w:val="00D61CF1"/>
    <w:rsid w:val="00D626E8"/>
    <w:rsid w:val="00D645D3"/>
    <w:rsid w:val="00D64F08"/>
    <w:rsid w:val="00D65DD6"/>
    <w:rsid w:val="00D71284"/>
    <w:rsid w:val="00D71F4C"/>
    <w:rsid w:val="00D819EA"/>
    <w:rsid w:val="00D82550"/>
    <w:rsid w:val="00D85E60"/>
    <w:rsid w:val="00D96079"/>
    <w:rsid w:val="00DA147A"/>
    <w:rsid w:val="00DA19B6"/>
    <w:rsid w:val="00DA490E"/>
    <w:rsid w:val="00DA5411"/>
    <w:rsid w:val="00DA63A7"/>
    <w:rsid w:val="00DA6797"/>
    <w:rsid w:val="00DB08F4"/>
    <w:rsid w:val="00DB0C06"/>
    <w:rsid w:val="00DB0CEC"/>
    <w:rsid w:val="00DB231B"/>
    <w:rsid w:val="00DB47EC"/>
    <w:rsid w:val="00DB563A"/>
    <w:rsid w:val="00DB574C"/>
    <w:rsid w:val="00DB7030"/>
    <w:rsid w:val="00DC10F3"/>
    <w:rsid w:val="00DC47BE"/>
    <w:rsid w:val="00DC4A78"/>
    <w:rsid w:val="00DC5519"/>
    <w:rsid w:val="00DC5A7E"/>
    <w:rsid w:val="00DC602D"/>
    <w:rsid w:val="00DC6B0E"/>
    <w:rsid w:val="00DC6D7F"/>
    <w:rsid w:val="00DD0B90"/>
    <w:rsid w:val="00DD3C34"/>
    <w:rsid w:val="00DD43FD"/>
    <w:rsid w:val="00DE0CC8"/>
    <w:rsid w:val="00DE3937"/>
    <w:rsid w:val="00DE3EA9"/>
    <w:rsid w:val="00DF0A98"/>
    <w:rsid w:val="00DF353C"/>
    <w:rsid w:val="00DF4DDB"/>
    <w:rsid w:val="00DF5B54"/>
    <w:rsid w:val="00DF7949"/>
    <w:rsid w:val="00E00F68"/>
    <w:rsid w:val="00E024F4"/>
    <w:rsid w:val="00E0320F"/>
    <w:rsid w:val="00E11588"/>
    <w:rsid w:val="00E12EC6"/>
    <w:rsid w:val="00E15F26"/>
    <w:rsid w:val="00E1674F"/>
    <w:rsid w:val="00E170FC"/>
    <w:rsid w:val="00E20CC9"/>
    <w:rsid w:val="00E23994"/>
    <w:rsid w:val="00E249A4"/>
    <w:rsid w:val="00E264A2"/>
    <w:rsid w:val="00E26980"/>
    <w:rsid w:val="00E27FE7"/>
    <w:rsid w:val="00E315CA"/>
    <w:rsid w:val="00E359C5"/>
    <w:rsid w:val="00E368C9"/>
    <w:rsid w:val="00E421BE"/>
    <w:rsid w:val="00E42EF1"/>
    <w:rsid w:val="00E43E78"/>
    <w:rsid w:val="00E4765A"/>
    <w:rsid w:val="00E50DA1"/>
    <w:rsid w:val="00E51887"/>
    <w:rsid w:val="00E522AA"/>
    <w:rsid w:val="00E538E6"/>
    <w:rsid w:val="00E54E43"/>
    <w:rsid w:val="00E54EEA"/>
    <w:rsid w:val="00E5503A"/>
    <w:rsid w:val="00E554F1"/>
    <w:rsid w:val="00E6531E"/>
    <w:rsid w:val="00E703F5"/>
    <w:rsid w:val="00E71412"/>
    <w:rsid w:val="00E720F5"/>
    <w:rsid w:val="00E76AED"/>
    <w:rsid w:val="00E76DFA"/>
    <w:rsid w:val="00E940BE"/>
    <w:rsid w:val="00E952AF"/>
    <w:rsid w:val="00E95AA4"/>
    <w:rsid w:val="00EA067E"/>
    <w:rsid w:val="00EA7AAC"/>
    <w:rsid w:val="00EB29AA"/>
    <w:rsid w:val="00EB630A"/>
    <w:rsid w:val="00EB66D8"/>
    <w:rsid w:val="00EB7F47"/>
    <w:rsid w:val="00EC65F1"/>
    <w:rsid w:val="00ED55F7"/>
    <w:rsid w:val="00ED651D"/>
    <w:rsid w:val="00EE23D0"/>
    <w:rsid w:val="00EE42C2"/>
    <w:rsid w:val="00EE45EC"/>
    <w:rsid w:val="00EE606F"/>
    <w:rsid w:val="00EE743F"/>
    <w:rsid w:val="00EE7F0C"/>
    <w:rsid w:val="00EF1BF7"/>
    <w:rsid w:val="00EF55C6"/>
    <w:rsid w:val="00EF5DA1"/>
    <w:rsid w:val="00F066D8"/>
    <w:rsid w:val="00F06E65"/>
    <w:rsid w:val="00F15710"/>
    <w:rsid w:val="00F158A9"/>
    <w:rsid w:val="00F23773"/>
    <w:rsid w:val="00F2568E"/>
    <w:rsid w:val="00F34E92"/>
    <w:rsid w:val="00F377DB"/>
    <w:rsid w:val="00F41806"/>
    <w:rsid w:val="00F51A54"/>
    <w:rsid w:val="00F54D50"/>
    <w:rsid w:val="00F60D3A"/>
    <w:rsid w:val="00F63CA4"/>
    <w:rsid w:val="00F6482C"/>
    <w:rsid w:val="00F64FB1"/>
    <w:rsid w:val="00F65CC3"/>
    <w:rsid w:val="00F6696D"/>
    <w:rsid w:val="00F674C6"/>
    <w:rsid w:val="00F67599"/>
    <w:rsid w:val="00F74129"/>
    <w:rsid w:val="00F755B6"/>
    <w:rsid w:val="00F77F6A"/>
    <w:rsid w:val="00F83130"/>
    <w:rsid w:val="00F83AEB"/>
    <w:rsid w:val="00F859D6"/>
    <w:rsid w:val="00F86CAC"/>
    <w:rsid w:val="00F90A6A"/>
    <w:rsid w:val="00F917A4"/>
    <w:rsid w:val="00F967B3"/>
    <w:rsid w:val="00F97803"/>
    <w:rsid w:val="00FA2E07"/>
    <w:rsid w:val="00FA70D1"/>
    <w:rsid w:val="00FA7489"/>
    <w:rsid w:val="00FB4A8A"/>
    <w:rsid w:val="00FC50CB"/>
    <w:rsid w:val="00FC7059"/>
    <w:rsid w:val="00FC752E"/>
    <w:rsid w:val="00FD289E"/>
    <w:rsid w:val="00FD3440"/>
    <w:rsid w:val="00FD53ED"/>
    <w:rsid w:val="00FD55C5"/>
    <w:rsid w:val="00FE3477"/>
    <w:rsid w:val="00FE3A45"/>
    <w:rsid w:val="00FE472E"/>
    <w:rsid w:val="00FE4AA4"/>
    <w:rsid w:val="00FE6674"/>
    <w:rsid w:val="00FF16BD"/>
    <w:rsid w:val="00FF1E3E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15466084"/>
  <w15:docId w15:val="{BB3AF127-BACF-4DA3-8639-1BA50DF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B6BBB9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75EB4"/>
  </w:style>
  <w:style w:type="paragraph" w:styleId="Ttulo1">
    <w:name w:val="heading 1"/>
    <w:basedOn w:val="Normal"/>
    <w:next w:val="Normal"/>
    <w:link w:val="Ttulo1Char"/>
    <w:uiPriority w:val="9"/>
    <w:rsid w:val="007C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92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5A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rsid w:val="00743A76"/>
    <w:pPr>
      <w:keepNext/>
      <w:keepLines/>
      <w:pBdr>
        <w:bottom w:val="single" w:sz="8" w:space="0" w:color="B7FFF7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rsid w:val="00743A76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rsid w:val="00743A76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743A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743A76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743A76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rsid w:val="00743A76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43A76"/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rsid w:val="00743A76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743A76"/>
    <w:rPr>
      <w:sz w:val="32"/>
      <w:szCs w:val="32"/>
    </w:rPr>
  </w:style>
  <w:style w:type="paragraph" w:customStyle="1" w:styleId="Semespaos">
    <w:name w:val="Sem espaços"/>
    <w:uiPriority w:val="1"/>
    <w:rsid w:val="00743A76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743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rsid w:val="00743A76"/>
    <w:rPr>
      <w:color w:val="6EE1DC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743A76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743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743A76"/>
  </w:style>
  <w:style w:type="paragraph" w:customStyle="1" w:styleId="rodap">
    <w:name w:val="rodapé"/>
    <w:basedOn w:val="Normal"/>
    <w:link w:val="Caracteresdorodap"/>
    <w:uiPriority w:val="99"/>
    <w:unhideWhenUsed/>
    <w:rsid w:val="00743A76"/>
    <w:pPr>
      <w:spacing w:after="0" w:line="240" w:lineRule="auto"/>
    </w:pPr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743A76"/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43A76"/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743A76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rsid w:val="00743A76"/>
    <w:pPr>
      <w:pBdr>
        <w:bottom w:val="none" w:sz="0" w:space="0" w:color="auto"/>
      </w:pBdr>
      <w:spacing w:after="400"/>
      <w:outlineLvl w:val="9"/>
    </w:pPr>
    <w:rPr>
      <w:color w:val="007267" w:themeColor="accent1" w:themeShade="BF"/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743A76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743A76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43A76"/>
    <w:rPr>
      <w:color w:val="74D6E6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743A76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743A76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rsid w:val="00743A76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743A76"/>
    <w:pPr>
      <w:spacing w:after="0" w:line="240" w:lineRule="auto"/>
    </w:pPr>
    <w:rPr>
      <w:color w:val="75FBCD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B7FFF7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743A7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rsid w:val="00743A76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743A76"/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table" w:customStyle="1" w:styleId="Tabelafinanceira">
    <w:name w:val="Tabela financeira"/>
    <w:basedOn w:val="Tabelanormal"/>
    <w:uiPriority w:val="99"/>
    <w:rsid w:val="00743A76"/>
    <w:pPr>
      <w:spacing w:before="60" w:after="60" w:line="240" w:lineRule="auto"/>
    </w:pPr>
    <w:tblPr>
      <w:tblStyleRowBandSize w:val="1"/>
      <w:tblBorders>
        <w:top w:val="single" w:sz="4" w:space="0" w:color="E1E3E2" w:themeColor="text2" w:themeTint="66"/>
        <w:left w:val="single" w:sz="4" w:space="0" w:color="E1E3E2" w:themeColor="text2" w:themeTint="66"/>
        <w:bottom w:val="single" w:sz="4" w:space="0" w:color="E1E3E2" w:themeColor="text2" w:themeTint="66"/>
        <w:right w:val="single" w:sz="4" w:space="0" w:color="E1E3E2" w:themeColor="text2" w:themeTint="66"/>
        <w:insideV w:val="single" w:sz="4" w:space="0" w:color="E1E3E2" w:themeColor="text2" w:themeTint="66"/>
      </w:tblBorders>
    </w:tblPr>
    <w:tblStylePr w:type="firstRow">
      <w:rPr>
        <w:rFonts w:asciiTheme="majorHAnsi" w:hAnsiTheme="majorHAnsi"/>
        <w:color w:val="6EE1DC" w:themeColor="background1"/>
        <w:sz w:val="16"/>
      </w:rPr>
      <w:tblPr/>
      <w:tcPr>
        <w:shd w:val="clear" w:color="auto" w:fill="00998A" w:themeFill="accent1"/>
      </w:tcPr>
    </w:tblStylePr>
    <w:tblStylePr w:type="lastRow">
      <w:rPr>
        <w:rFonts w:asciiTheme="majorHAnsi" w:hAnsiTheme="majorHAnsi"/>
        <w:b/>
        <w:caps/>
        <w:smallCaps w:val="0"/>
        <w:color w:val="00998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F0F1F0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7C7D98"/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rsid w:val="00E6531E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00998A" w:themeColor="accent1"/>
      <w:sz w:val="16"/>
    </w:rPr>
  </w:style>
  <w:style w:type="character" w:customStyle="1" w:styleId="RodapChar">
    <w:name w:val="Rodapé Char"/>
    <w:basedOn w:val="Fontepargpadro"/>
    <w:link w:val="Rodap0"/>
    <w:rsid w:val="00E6531E"/>
    <w:rPr>
      <w:rFonts w:asciiTheme="majorHAnsi" w:hAnsiTheme="majorHAnsi"/>
      <w:caps/>
      <w:color w:val="00998A" w:themeColor="accent1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rsid w:val="00DB563A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DB563A"/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rsid w:val="00DB563A"/>
    <w:pPr>
      <w:spacing w:after="0" w:line="240" w:lineRule="auto"/>
    </w:pPr>
    <w:rPr>
      <w:rFonts w:eastAsiaTheme="minorHAnsi"/>
      <w:color w:val="6EE1DC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CC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rsid w:val="00272B45"/>
    <w:pPr>
      <w:ind w:left="720"/>
      <w:contextualSpacing/>
    </w:pPr>
  </w:style>
  <w:style w:type="table" w:styleId="Tabelacomgrade">
    <w:name w:val="Table Grid"/>
    <w:basedOn w:val="Tabelanormal"/>
    <w:uiPriority w:val="39"/>
    <w:rsid w:val="000E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uiPriority w:val="42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A2FCDD" w:themeColor="text1" w:themeTint="80"/>
        <w:bottom w:val="single" w:sz="4" w:space="0" w:color="A2FCD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2FCD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2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1Horz">
      <w:tblPr/>
      <w:tcPr>
        <w:tcBorders>
          <w:top w:val="single" w:sz="4" w:space="0" w:color="A2FCDD" w:themeColor="text1" w:themeTint="80"/>
          <w:bottom w:val="single" w:sz="4" w:space="0" w:color="A2FCDD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2BCFC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0E4F90"/>
    <w:pPr>
      <w:spacing w:after="0" w:line="240" w:lineRule="auto"/>
    </w:pPr>
    <w:tblPr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</w:style>
  <w:style w:type="table" w:customStyle="1" w:styleId="TabelaSimples41">
    <w:name w:val="Tabela Simples 41"/>
    <w:basedOn w:val="Tabelanormal"/>
    <w:uiPriority w:val="44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FCDD" w:themeColor="text1" w:themeTint="80"/>
        </w:tcBorders>
        <w:shd w:val="clear" w:color="auto" w:fill="6EE1DC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FCDD" w:themeColor="text1" w:themeTint="80"/>
        </w:tcBorders>
        <w:shd w:val="clear" w:color="auto" w:fill="6EE1DC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FCDD" w:themeColor="text1" w:themeTint="80"/>
        </w:tcBorders>
        <w:shd w:val="clear" w:color="auto" w:fill="6EE1DC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FCDD" w:themeColor="text1" w:themeTint="80"/>
        </w:tcBorders>
        <w:shd w:val="clear" w:color="auto" w:fill="6EE1DC" w:themeFill="background1"/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1Clara1">
    <w:name w:val="Tabela de Grade 1 Clara1"/>
    <w:basedOn w:val="Tabelanormal"/>
    <w:uiPriority w:val="46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B5FDE4" w:themeColor="text1" w:themeTint="66"/>
        <w:left w:val="single" w:sz="4" w:space="0" w:color="B5FDE4" w:themeColor="text1" w:themeTint="66"/>
        <w:bottom w:val="single" w:sz="4" w:space="0" w:color="B5FDE4" w:themeColor="text1" w:themeTint="66"/>
        <w:right w:val="single" w:sz="4" w:space="0" w:color="B5FDE4" w:themeColor="text1" w:themeTint="66"/>
        <w:insideH w:val="single" w:sz="4" w:space="0" w:color="B5FDE4" w:themeColor="text1" w:themeTint="66"/>
        <w:insideV w:val="single" w:sz="4" w:space="0" w:color="B5FDE4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FCD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FCD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31">
    <w:name w:val="Simples Tabela 31"/>
    <w:basedOn w:val="Tabelanormal"/>
    <w:uiPriority w:val="43"/>
    <w:rsid w:val="004668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2FCD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592991"/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5AE8"/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7E5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E56BA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sid w:val="007E56B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5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56BA"/>
    <w:rPr>
      <w:b/>
      <w:bCs/>
    </w:rPr>
  </w:style>
  <w:style w:type="paragraph" w:styleId="SemEspaamento">
    <w:name w:val="No Spacing"/>
    <w:link w:val="SemEspaamentoChar"/>
    <w:uiPriority w:val="1"/>
    <w:rsid w:val="007553CD"/>
    <w:pPr>
      <w:spacing w:after="0" w:line="240" w:lineRule="auto"/>
    </w:pPr>
  </w:style>
  <w:style w:type="paragraph" w:customStyle="1" w:styleId="ViveoTexto">
    <w:name w:val="Viveo Texto"/>
    <w:basedOn w:val="Normal"/>
    <w:link w:val="ViveoTextoChar"/>
    <w:autoRedefine/>
    <w:qFormat/>
    <w:rsid w:val="00C27236"/>
    <w:pPr>
      <w:spacing w:after="0" w:line="240" w:lineRule="auto"/>
    </w:pPr>
    <w:rPr>
      <w:rFonts w:ascii="Calibri" w:hAnsi="Calibri" w:cs="Calibri"/>
      <w:color w:val="auto"/>
      <w:sz w:val="30"/>
      <w:szCs w:val="28"/>
    </w:rPr>
  </w:style>
  <w:style w:type="paragraph" w:customStyle="1" w:styleId="ViveoSubttulo">
    <w:name w:val="Viveo Subtítulo"/>
    <w:basedOn w:val="Ttulo1"/>
    <w:link w:val="ViveoSubttuloChar"/>
    <w:autoRedefine/>
    <w:qFormat/>
    <w:rsid w:val="00106D80"/>
    <w:pPr>
      <w:spacing w:line="480" w:lineRule="auto"/>
    </w:pPr>
    <w:rPr>
      <w:rFonts w:ascii="Bw Quinta Pro Black" w:hAnsi="Bw Quinta Pro Black" w:cs="Arial"/>
      <w:b/>
      <w:bCs/>
      <w:color w:val="6EE1DD"/>
      <w:sz w:val="28"/>
      <w:szCs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553CD"/>
  </w:style>
  <w:style w:type="character" w:customStyle="1" w:styleId="ViveoTextoChar">
    <w:name w:val="Viveo Texto Char"/>
    <w:basedOn w:val="SemEspaamentoChar"/>
    <w:link w:val="ViveoTexto"/>
    <w:rsid w:val="00C27236"/>
    <w:rPr>
      <w:rFonts w:ascii="Calibri" w:hAnsi="Calibri" w:cs="Calibri"/>
      <w:color w:val="auto"/>
      <w:sz w:val="30"/>
      <w:szCs w:val="28"/>
    </w:rPr>
  </w:style>
  <w:style w:type="paragraph" w:customStyle="1" w:styleId="ViveoTtulo">
    <w:name w:val="Viveo Título"/>
    <w:basedOn w:val="CabealhodoSumrio"/>
    <w:link w:val="ViveoTtuloChar"/>
    <w:qFormat/>
    <w:rsid w:val="00106D80"/>
    <w:pPr>
      <w:tabs>
        <w:tab w:val="left" w:pos="7260"/>
      </w:tabs>
      <w:ind w:right="827"/>
    </w:pPr>
    <w:rPr>
      <w:rFonts w:ascii="Bw Quinta Pro" w:hAnsi="Bw Quinta Pro"/>
      <w:b/>
      <w:bCs/>
      <w:i/>
      <w:iCs/>
      <w:color w:val="6EE1DD"/>
      <w:sz w:val="56"/>
      <w:szCs w:val="44"/>
    </w:rPr>
  </w:style>
  <w:style w:type="character" w:customStyle="1" w:styleId="ViveoSubttuloChar">
    <w:name w:val="Viveo Subtítulo Char"/>
    <w:basedOn w:val="Ttulo1Char"/>
    <w:link w:val="ViveoSubttulo"/>
    <w:rsid w:val="00106D80"/>
    <w:rPr>
      <w:rFonts w:ascii="Bw Quinta Pro Black" w:eastAsiaTheme="majorEastAsia" w:hAnsi="Bw Quinta Pro Black" w:cs="Arial"/>
      <w:b/>
      <w:bCs/>
      <w:color w:val="6EE1DD"/>
      <w:sz w:val="28"/>
      <w:szCs w:val="40"/>
    </w:rPr>
  </w:style>
  <w:style w:type="paragraph" w:customStyle="1" w:styleId="CabealhoViveo">
    <w:name w:val="Cabeçalho Viveo"/>
    <w:basedOn w:val="Cabealho0"/>
    <w:link w:val="CabealhoViveoChar"/>
    <w:autoRedefine/>
    <w:qFormat/>
    <w:rsid w:val="00106D80"/>
    <w:pPr>
      <w:ind w:right="402"/>
      <w:jc w:val="right"/>
    </w:pPr>
    <w:rPr>
      <w:rFonts w:ascii="Bw Quinta Pro" w:hAnsi="Bw Quinta Pro"/>
      <w:b/>
      <w:bCs/>
      <w:color w:val="134B55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106D80"/>
    <w:rPr>
      <w:rFonts w:asciiTheme="majorHAnsi" w:eastAsiaTheme="majorEastAsia" w:hAnsiTheme="majorHAnsi" w:cstheme="majorBidi"/>
      <w:color w:val="007267" w:themeColor="accent1" w:themeShade="BF"/>
      <w:kern w:val="2"/>
      <w:sz w:val="32"/>
      <w:szCs w:val="22"/>
    </w:rPr>
  </w:style>
  <w:style w:type="character" w:customStyle="1" w:styleId="ViveoTtuloChar">
    <w:name w:val="Viveo Título Char"/>
    <w:basedOn w:val="CabealhodoSumrioChar"/>
    <w:link w:val="ViveoTtulo"/>
    <w:rsid w:val="00106D80"/>
    <w:rPr>
      <w:rFonts w:ascii="Bw Quinta Pro" w:eastAsiaTheme="majorEastAsia" w:hAnsi="Bw Quinta Pro" w:cstheme="majorBidi"/>
      <w:b/>
      <w:bCs/>
      <w:i/>
      <w:iCs/>
      <w:color w:val="6EE1DD"/>
      <w:kern w:val="2"/>
      <w:sz w:val="56"/>
      <w:szCs w:val="44"/>
    </w:rPr>
  </w:style>
  <w:style w:type="paragraph" w:customStyle="1" w:styleId="TituloViveoescuro">
    <w:name w:val="Titulo Viveo escuro"/>
    <w:basedOn w:val="ViveoTtulo"/>
    <w:link w:val="TituloViveoescuroChar"/>
    <w:qFormat/>
    <w:rsid w:val="00A90DD1"/>
    <w:rPr>
      <w:color w:val="134B55"/>
    </w:rPr>
  </w:style>
  <w:style w:type="character" w:customStyle="1" w:styleId="CabealhoViveoChar">
    <w:name w:val="Cabeçalho Viveo Char"/>
    <w:basedOn w:val="CabealhoChar"/>
    <w:link w:val="CabealhoViveo"/>
    <w:rsid w:val="00106D80"/>
    <w:rPr>
      <w:rFonts w:ascii="Bw Quinta Pro" w:hAnsi="Bw Quinta Pro"/>
      <w:b/>
      <w:bCs/>
      <w:color w:val="134B55"/>
    </w:rPr>
  </w:style>
  <w:style w:type="paragraph" w:customStyle="1" w:styleId="SubttuloViveoescuro">
    <w:name w:val="Subtítulo Viveo escuro"/>
    <w:basedOn w:val="Ttulo1"/>
    <w:link w:val="SubttuloViveoescuroChar"/>
    <w:qFormat/>
    <w:rsid w:val="00A90DD1"/>
    <w:pPr>
      <w:spacing w:line="480" w:lineRule="auto"/>
    </w:pPr>
    <w:rPr>
      <w:rFonts w:ascii="Bw Quinta Pro Black" w:hAnsi="Bw Quinta Pro Black" w:cs="Arial"/>
      <w:b/>
      <w:bCs/>
      <w:color w:val="134B55"/>
      <w:sz w:val="28"/>
      <w:szCs w:val="40"/>
    </w:rPr>
  </w:style>
  <w:style w:type="character" w:customStyle="1" w:styleId="TituloViveoescuroChar">
    <w:name w:val="Titulo Viveo escuro Char"/>
    <w:basedOn w:val="ViveoTtuloChar"/>
    <w:link w:val="TituloViveoescuro"/>
    <w:rsid w:val="00A90DD1"/>
    <w:rPr>
      <w:rFonts w:ascii="Bw Quinta Pro" w:eastAsiaTheme="majorEastAsia" w:hAnsi="Bw Quinta Pro" w:cstheme="majorBidi"/>
      <w:b/>
      <w:bCs/>
      <w:i/>
      <w:iCs/>
      <w:color w:val="134B55"/>
      <w:kern w:val="2"/>
      <w:sz w:val="56"/>
      <w:szCs w:val="44"/>
    </w:rPr>
  </w:style>
  <w:style w:type="character" w:customStyle="1" w:styleId="SubttuloViveoescuroChar">
    <w:name w:val="Subtítulo Viveo escuro Char"/>
    <w:basedOn w:val="Ttulo1Char"/>
    <w:link w:val="SubttuloViveoescuro"/>
    <w:rsid w:val="00A90DD1"/>
    <w:rPr>
      <w:rFonts w:ascii="Bw Quinta Pro Black" w:eastAsiaTheme="majorEastAsia" w:hAnsi="Bw Quinta Pro Black" w:cs="Arial"/>
      <w:b/>
      <w:bCs/>
      <w:color w:val="134B55"/>
      <w:sz w:val="28"/>
      <w:szCs w:val="40"/>
    </w:rPr>
  </w:style>
  <w:style w:type="table" w:customStyle="1" w:styleId="TabeladeGrade2-nfase31">
    <w:name w:val="Tabela de Grade 2 - Ênfase 31"/>
    <w:basedOn w:val="Tabelanormal"/>
    <w:uiPriority w:val="47"/>
    <w:rsid w:val="003E0069"/>
    <w:pPr>
      <w:spacing w:after="0" w:line="240" w:lineRule="auto"/>
    </w:pPr>
    <w:tblPr>
      <w:tblStyleRowBandSize w:val="1"/>
      <w:tblStyleColBandSize w:val="1"/>
      <w:tblBorders>
        <w:top w:val="single" w:sz="2" w:space="0" w:color="DCF7F6" w:themeColor="accent3" w:themeTint="99"/>
        <w:bottom w:val="single" w:sz="2" w:space="0" w:color="DCF7F6" w:themeColor="accent3" w:themeTint="99"/>
        <w:insideH w:val="single" w:sz="2" w:space="0" w:color="DCF7F6" w:themeColor="accent3" w:themeTint="99"/>
        <w:insideV w:val="single" w:sz="2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7F6" w:themeColor="accent3" w:themeTint="99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7F6" w:themeColor="accent3" w:themeTint="99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3E0069"/>
    <w:pPr>
      <w:spacing w:after="0" w:line="240" w:lineRule="auto"/>
    </w:pPr>
    <w:tblPr>
      <w:tblStyleRowBandSize w:val="1"/>
      <w:tblStyleColBandSize w:val="1"/>
      <w:tblBorders>
        <w:top w:val="single" w:sz="4" w:space="0" w:color="DCF7F6" w:themeColor="accent3" w:themeTint="99"/>
        <w:left w:val="single" w:sz="4" w:space="0" w:color="DCF7F6" w:themeColor="accent3" w:themeTint="99"/>
        <w:bottom w:val="single" w:sz="4" w:space="0" w:color="DCF7F6" w:themeColor="accent3" w:themeTint="99"/>
        <w:right w:val="single" w:sz="4" w:space="0" w:color="DCF7F6" w:themeColor="accent3" w:themeTint="99"/>
        <w:insideH w:val="single" w:sz="4" w:space="0" w:color="DCF7F6" w:themeColor="accent3" w:themeTint="99"/>
        <w:insideV w:val="single" w:sz="4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  <w:tblStylePr w:type="neCell">
      <w:tblPr/>
      <w:tcPr>
        <w:tcBorders>
          <w:bottom w:val="single" w:sz="4" w:space="0" w:color="DCF7F6" w:themeColor="accent3" w:themeTint="99"/>
        </w:tcBorders>
      </w:tcPr>
    </w:tblStylePr>
    <w:tblStylePr w:type="nwCell">
      <w:tblPr/>
      <w:tcPr>
        <w:tcBorders>
          <w:bottom w:val="single" w:sz="4" w:space="0" w:color="DCF7F6" w:themeColor="accent3" w:themeTint="99"/>
        </w:tcBorders>
      </w:tcPr>
    </w:tblStylePr>
    <w:tblStylePr w:type="seCell">
      <w:tblPr/>
      <w:tcPr>
        <w:tcBorders>
          <w:top w:val="single" w:sz="4" w:space="0" w:color="DCF7F6" w:themeColor="accent3" w:themeTint="99"/>
        </w:tcBorders>
      </w:tcPr>
    </w:tblStylePr>
    <w:tblStylePr w:type="swCell">
      <w:tblPr/>
      <w:tcPr>
        <w:tcBorders>
          <w:top w:val="single" w:sz="4" w:space="0" w:color="DCF7F6" w:themeColor="accent3" w:themeTint="99"/>
        </w:tcBorders>
      </w:tcPr>
    </w:tblStylePr>
  </w:style>
  <w:style w:type="character" w:styleId="Forte">
    <w:name w:val="Strong"/>
    <w:basedOn w:val="Fontepargpadro"/>
    <w:uiPriority w:val="22"/>
    <w:qFormat/>
    <w:rsid w:val="00FC7059"/>
    <w:rPr>
      <w:b/>
      <w:bCs/>
    </w:rPr>
  </w:style>
  <w:style w:type="paragraph" w:customStyle="1" w:styleId="Corpo">
    <w:name w:val="Corpo"/>
    <w:rsid w:val="00874C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bdr w:val="nil"/>
      <w:lang w:eastAsia="en-US"/>
    </w:rPr>
  </w:style>
  <w:style w:type="paragraph" w:customStyle="1" w:styleId="Default">
    <w:name w:val="Default"/>
    <w:rsid w:val="00874C31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sz w:val="24"/>
      <w:szCs w:val="24"/>
      <w:lang w:eastAsia="en-US"/>
    </w:rPr>
  </w:style>
  <w:style w:type="table" w:styleId="TabeladeGrade4-nfase4">
    <w:name w:val="Grid Table 4 Accent 4"/>
    <w:basedOn w:val="Tabelanormal"/>
    <w:uiPriority w:val="49"/>
    <w:rsid w:val="0088790E"/>
    <w:pPr>
      <w:spacing w:after="0" w:line="240" w:lineRule="auto"/>
    </w:pPr>
    <w:tblPr>
      <w:tblStyleRowBandSize w:val="1"/>
      <w:tblStyleColBandSize w:val="1"/>
      <w:tblBorders>
        <w:top w:val="single" w:sz="4" w:space="0" w:color="FDE3B6" w:themeColor="accent4" w:themeTint="99"/>
        <w:left w:val="single" w:sz="4" w:space="0" w:color="FDE3B6" w:themeColor="accent4" w:themeTint="99"/>
        <w:bottom w:val="single" w:sz="4" w:space="0" w:color="FDE3B6" w:themeColor="accent4" w:themeTint="99"/>
        <w:right w:val="single" w:sz="4" w:space="0" w:color="FDE3B6" w:themeColor="accent4" w:themeTint="99"/>
        <w:insideH w:val="single" w:sz="4" w:space="0" w:color="FDE3B6" w:themeColor="accent4" w:themeTint="99"/>
        <w:insideV w:val="single" w:sz="4" w:space="0" w:color="FDE3B6" w:themeColor="accent4" w:themeTint="99"/>
      </w:tblBorders>
    </w:tblPr>
    <w:tblStylePr w:type="firstRow">
      <w:rPr>
        <w:b/>
        <w:bCs/>
        <w:color w:val="6EE1DC" w:themeColor="background1"/>
      </w:rPr>
      <w:tblPr/>
      <w:tcPr>
        <w:tcBorders>
          <w:top w:val="single" w:sz="4" w:space="0" w:color="FDD187" w:themeColor="accent4"/>
          <w:left w:val="single" w:sz="4" w:space="0" w:color="FDD187" w:themeColor="accent4"/>
          <w:bottom w:val="single" w:sz="4" w:space="0" w:color="FDD187" w:themeColor="accent4"/>
          <w:right w:val="single" w:sz="4" w:space="0" w:color="FDD187" w:themeColor="accent4"/>
          <w:insideH w:val="nil"/>
          <w:insideV w:val="nil"/>
        </w:tcBorders>
        <w:shd w:val="clear" w:color="auto" w:fill="FDD187" w:themeFill="accent4"/>
      </w:tcPr>
    </w:tblStylePr>
    <w:tblStylePr w:type="lastRow">
      <w:rPr>
        <w:b/>
        <w:bCs/>
      </w:rPr>
      <w:tblPr/>
      <w:tcPr>
        <w:tcBorders>
          <w:top w:val="double" w:sz="4" w:space="0" w:color="FDD1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E6" w:themeFill="accent4" w:themeFillTint="33"/>
      </w:tcPr>
    </w:tblStylePr>
    <w:tblStylePr w:type="band1Horz">
      <w:tblPr/>
      <w:tcPr>
        <w:shd w:val="clear" w:color="auto" w:fill="FEF5E6" w:themeFill="accent4" w:themeFillTint="33"/>
      </w:tcPr>
    </w:tblStylePr>
  </w:style>
  <w:style w:type="character" w:customStyle="1" w:styleId="MenoPendente1">
    <w:name w:val="Menção Pendente1"/>
    <w:basedOn w:val="Fontepargpadro"/>
    <w:uiPriority w:val="99"/>
    <w:semiHidden/>
    <w:unhideWhenUsed/>
    <w:rsid w:val="00616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60266\AppData\Roaming\Microsoft\Template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Viveo">
      <a:dk1>
        <a:srgbClr val="47FABD"/>
      </a:dk1>
      <a:lt1>
        <a:srgbClr val="6EE1DC"/>
      </a:lt1>
      <a:dk2>
        <a:srgbClr val="B6BBB9"/>
      </a:dk2>
      <a:lt2>
        <a:srgbClr val="4C524F"/>
      </a:lt2>
      <a:accent1>
        <a:srgbClr val="00998A"/>
      </a:accent1>
      <a:accent2>
        <a:srgbClr val="79B8A8"/>
      </a:accent2>
      <a:accent3>
        <a:srgbClr val="C5F3F1"/>
      </a:accent3>
      <a:accent4>
        <a:srgbClr val="FDD187"/>
      </a:accent4>
      <a:accent5>
        <a:srgbClr val="D05C74"/>
      </a:accent5>
      <a:accent6>
        <a:srgbClr val="00998A"/>
      </a:accent6>
      <a:hlink>
        <a:srgbClr val="74D6E6"/>
      </a:hlink>
      <a:folHlink>
        <a:srgbClr val="0F4B55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6376ec-53a3-4d9a-9b54-20fb02b48b5b">
      <Terms xmlns="http://schemas.microsoft.com/office/infopath/2007/PartnerControls"/>
    </lcf76f155ced4ddcb4097134ff3c332f>
    <TaxCatchAll xmlns="dc153f8a-307e-45a2-8073-329aa5633e8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B9A845BD538F4D942FE014267A20CA" ma:contentTypeVersion="16" ma:contentTypeDescription="Crie um novo documento." ma:contentTypeScope="" ma:versionID="08fad52e50aeecfed62d69abe1025d1c">
  <xsd:schema xmlns:xsd="http://www.w3.org/2001/XMLSchema" xmlns:xs="http://www.w3.org/2001/XMLSchema" xmlns:p="http://schemas.microsoft.com/office/2006/metadata/properties" xmlns:ns2="1d6376ec-53a3-4d9a-9b54-20fb02b48b5b" xmlns:ns3="dc153f8a-307e-45a2-8073-329aa5633e8c" targetNamespace="http://schemas.microsoft.com/office/2006/metadata/properties" ma:root="true" ma:fieldsID="da18fb65b8e4ade50a936101a4b1bacb" ns2:_="" ns3:_="">
    <xsd:import namespace="1d6376ec-53a3-4d9a-9b54-20fb02b48b5b"/>
    <xsd:import namespace="dc153f8a-307e-45a2-8073-329aa5633e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76ec-53a3-4d9a-9b54-20fb02b48b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275b98f2-8f7c-4c29-a881-411b390b560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153f8a-307e-45a2-8073-329aa5633e8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83fc3092-aee8-43d6-9d46-e9b0487d9e6e}" ma:internalName="TaxCatchAll" ma:showField="CatchAllData" ma:web="dc153f8a-307e-45a2-8073-329aa5633e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A6FD4D-4A6A-4ACF-8073-05121DF692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2C9208-8E11-4F62-B8BC-9D3B93FE38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DD758D-2450-4D0F-B3E5-7A1BB625641B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documentManagement/types"/>
    <ds:schemaRef ds:uri="dc153f8a-307e-45a2-8073-329aa5633e8c"/>
    <ds:schemaRef ds:uri="http://schemas.microsoft.com/office/infopath/2007/PartnerControls"/>
    <ds:schemaRef ds:uri="1d6376ec-53a3-4d9a-9b54-20fb02b48b5b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0E7DCCDA-6CFA-4E9A-AB6C-4AB10ACDA1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6376ec-53a3-4d9a-9b54-20fb02b48b5b"/>
    <ds:schemaRef ds:uri="dc153f8a-307e-45a2-8073-329aa5633e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6</TotalTime>
  <Pages>3</Pages>
  <Words>540</Words>
  <Characters>2922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Política de Treinamento e Desenvolvimento</vt:lpstr>
      <vt:lpstr>Política de Treinamento e Desenvolvimento</vt:lpstr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Treinamento e Desenvolvimento</dc:title>
  <dc:subject>Grupo Mafra</dc:subject>
  <dc:creator>Leeferson Santos de Freitas</dc:creator>
  <cp:keywords/>
  <dc:description/>
  <cp:lastModifiedBy>Alex Estamati</cp:lastModifiedBy>
  <cp:revision>2</cp:revision>
  <cp:lastPrinted>2019-04-15T12:18:00Z</cp:lastPrinted>
  <dcterms:created xsi:type="dcterms:W3CDTF">2025-07-07T20:08:00Z</dcterms:created>
  <dcterms:modified xsi:type="dcterms:W3CDTF">2025-07-07T20:08:00Z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0x01010030B9A845BD538F4D942FE014267A20CA</vt:lpwstr>
  </property>
  <property fmtid="{D5CDD505-2E9C-101B-9397-08002B2CF9AE}" pid="4" name="MediaServiceImageTags">
    <vt:lpwstr/>
  </property>
</Properties>
</file>